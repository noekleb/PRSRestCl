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CAC88C" w14:textId="77777777" w:rsidR="002F486C" w:rsidRDefault="00EC41FA" w:rsidP="008D1608">
      <w:pPr>
        <w:pStyle w:val="Overskrift1"/>
      </w:pPr>
      <w:r>
        <w:t>Funksjonsbeskrivelser</w:t>
      </w:r>
    </w:p>
    <w:p w14:paraId="537C7E32" w14:textId="77777777" w:rsidR="0014634A" w:rsidRDefault="0014634A" w:rsidP="008D1608">
      <w:pPr>
        <w:pStyle w:val="Overskrift2"/>
      </w:pPr>
    </w:p>
    <w:p w14:paraId="6A022E1C" w14:textId="77777777" w:rsidR="0014634A" w:rsidRDefault="0014634A" w:rsidP="0014634A">
      <w:pPr>
        <w:pStyle w:val="Overskrift2"/>
      </w:pPr>
      <w:r>
        <w:t>Start (Dokumentasjon)</w:t>
      </w:r>
    </w:p>
    <w:p w14:paraId="70AFE23A" w14:textId="77777777" w:rsidR="0014634A" w:rsidRPr="0014634A" w:rsidRDefault="0014634A" w:rsidP="0014634A">
      <w:pPr>
        <w:pStyle w:val="Brdtekst"/>
      </w:pPr>
      <w:r>
        <w:t xml:space="preserve">…forklarer funksjonaliteten </w:t>
      </w:r>
      <w:proofErr w:type="gramStart"/>
      <w:r>
        <w:t>og</w:t>
      </w:r>
      <w:proofErr w:type="gramEnd"/>
      <w:r>
        <w:t xml:space="preserve"> broken av dokumentasjonen</w:t>
      </w:r>
      <w:r w:rsidR="001B1E5A">
        <w:t>.</w:t>
      </w:r>
    </w:p>
    <w:p w14:paraId="2686C727" w14:textId="77777777" w:rsidR="0014634A" w:rsidRDefault="0014634A">
      <w:pPr>
        <w:rPr>
          <w:rFonts w:ascii="Arial" w:hAnsi="Arial"/>
          <w:b/>
          <w:sz w:val="36"/>
        </w:rPr>
      </w:pPr>
      <w:r>
        <w:br w:type="page"/>
      </w:r>
    </w:p>
    <w:p w14:paraId="1B92F538" w14:textId="77777777" w:rsidR="00EC41FA" w:rsidRDefault="00EC41FA" w:rsidP="008D1608">
      <w:pPr>
        <w:pStyle w:val="Overskrift2"/>
      </w:pPr>
      <w:r>
        <w:lastRenderedPageBreak/>
        <w:t>Personal</w:t>
      </w:r>
    </w:p>
    <w:p w14:paraId="6FD614D8" w14:textId="77777777" w:rsidR="00EC41FA" w:rsidRDefault="00EC41FA" w:rsidP="00EC41FA">
      <w:pPr>
        <w:pStyle w:val="Overskrift3"/>
      </w:pPr>
      <w:r>
        <w:t>Registrere inn/ut logging</w:t>
      </w:r>
    </w:p>
    <w:p w14:paraId="02EAA8D2" w14:textId="77777777" w:rsidR="00EC41FA" w:rsidRDefault="00EC41FA" w:rsidP="00EC41FA">
      <w:pPr>
        <w:pStyle w:val="Brdtekst"/>
      </w:pPr>
      <w:r>
        <w:t>…</w:t>
      </w:r>
    </w:p>
    <w:p w14:paraId="7F5B279F" w14:textId="60CF2CFF" w:rsidR="00EC41FA" w:rsidRDefault="00A65FDD" w:rsidP="00EC41FA">
      <w:pPr>
        <w:pStyle w:val="Overskrift3"/>
      </w:pPr>
      <w:r>
        <w:t xml:space="preserve">Rutine </w:t>
      </w:r>
      <w:proofErr w:type="gramStart"/>
      <w:r>
        <w:t>og</w:t>
      </w:r>
      <w:proofErr w:type="gramEnd"/>
      <w:r>
        <w:t xml:space="preserve"> funksjonsbeskrivelser</w:t>
      </w:r>
    </w:p>
    <w:p w14:paraId="670C0CD3" w14:textId="77777777" w:rsidR="00EC41FA" w:rsidRDefault="00EC41FA" w:rsidP="00EC41FA">
      <w:pPr>
        <w:pStyle w:val="Brdtekst"/>
      </w:pPr>
      <w:r>
        <w:t>…</w:t>
      </w:r>
    </w:p>
    <w:p w14:paraId="3323382D" w14:textId="77777777" w:rsidR="00262874" w:rsidRDefault="00262874" w:rsidP="00EC41FA">
      <w:pPr>
        <w:pStyle w:val="Brdtekst"/>
      </w:pPr>
    </w:p>
    <w:p w14:paraId="692EF368" w14:textId="77777777" w:rsidR="00262874" w:rsidRPr="00EC41FA" w:rsidRDefault="00262874" w:rsidP="00EC41FA">
      <w:pPr>
        <w:pStyle w:val="Brdtekst"/>
      </w:pPr>
      <w:bookmarkStart w:id="0" w:name="_GoBack"/>
      <w:bookmarkEnd w:id="0"/>
    </w:p>
    <w:p w14:paraId="5454FA8E" w14:textId="77777777" w:rsidR="00073F26" w:rsidRDefault="00073F26">
      <w:pPr>
        <w:rPr>
          <w:rFonts w:ascii="Arial" w:hAnsi="Arial"/>
          <w:b/>
          <w:sz w:val="36"/>
        </w:rPr>
      </w:pPr>
      <w:r>
        <w:br w:type="page"/>
      </w:r>
    </w:p>
    <w:p w14:paraId="5B1CF5BF" w14:textId="77777777" w:rsidR="00EC41FA" w:rsidRDefault="00EC41FA" w:rsidP="008D1608">
      <w:pPr>
        <w:pStyle w:val="Overskrift2"/>
      </w:pPr>
      <w:r>
        <w:lastRenderedPageBreak/>
        <w:t>Behandling av nettbutikk ordre</w:t>
      </w:r>
    </w:p>
    <w:p w14:paraId="010C8A44" w14:textId="77777777" w:rsidR="00EC41FA" w:rsidRDefault="00EC41FA" w:rsidP="00330799">
      <w:pPr>
        <w:pStyle w:val="Overskrift3"/>
      </w:pPr>
      <w:r>
        <w:t>Bekreftet, men ikke behandlet</w:t>
      </w:r>
    </w:p>
    <w:p w14:paraId="33E1820F" w14:textId="5726F8AC" w:rsidR="00493BA5" w:rsidRDefault="00493BA5" w:rsidP="00330799">
      <w:pPr>
        <w:pStyle w:val="Brdtekst"/>
      </w:pPr>
      <w:r>
        <w:t>For å åpne listen</w:t>
      </w:r>
      <w:r w:rsidR="004C32D6">
        <w:t>, benyttes menyvalg ‘</w:t>
      </w:r>
      <w:r w:rsidR="00680B8F" w:rsidRPr="00680B8F">
        <w:rPr>
          <w:i/>
          <w:iCs/>
        </w:rPr>
        <w:t>Bekreftet, men ikke behandlet</w:t>
      </w:r>
      <w:r w:rsidR="00680B8F">
        <w:t>’.</w:t>
      </w:r>
    </w:p>
    <w:p w14:paraId="5CB853F8" w14:textId="77777777" w:rsidR="0040615C" w:rsidRDefault="001978CA" w:rsidP="0040615C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3042EAAD" wp14:editId="57B3F48C">
            <wp:extent cx="5960745" cy="1291590"/>
            <wp:effectExtent l="0" t="0" r="1905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C7ED" w14:textId="5CAD4575" w:rsidR="00EB0F61" w:rsidRDefault="0040615C" w:rsidP="0040615C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1</w:t>
      </w:r>
      <w:r w:rsidR="000049FB">
        <w:rPr>
          <w:noProof/>
        </w:rPr>
        <w:fldChar w:fldCharType="end"/>
      </w:r>
      <w:r>
        <w:t xml:space="preserve"> Menyvalg ubehandlede ordre</w:t>
      </w:r>
    </w:p>
    <w:p w14:paraId="03896275" w14:textId="04718200" w:rsidR="001978CA" w:rsidRDefault="00F175F2" w:rsidP="00330799">
      <w:pPr>
        <w:pStyle w:val="Brdtekst"/>
      </w:pPr>
      <w:r>
        <w:t>Listen viser ubehandlede ordre.</w:t>
      </w:r>
      <w:r w:rsidR="00C31D80">
        <w:t xml:space="preserve"> </w:t>
      </w:r>
    </w:p>
    <w:p w14:paraId="23BB3802" w14:textId="77777777" w:rsidR="00DE4A43" w:rsidRDefault="00691C8F" w:rsidP="00DE4A43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7E1BFF17" wp14:editId="63C3C352">
            <wp:extent cx="5960745" cy="3064510"/>
            <wp:effectExtent l="0" t="0" r="1905" b="254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5C73" w14:textId="57CBECF2" w:rsidR="00163B29" w:rsidRDefault="00DE4A43" w:rsidP="00DE4A43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2</w:t>
      </w:r>
      <w:r w:rsidR="000049FB">
        <w:rPr>
          <w:noProof/>
        </w:rPr>
        <w:fldChar w:fldCharType="end"/>
      </w:r>
      <w:r>
        <w:t xml:space="preserve"> Ubehandlede ordre</w:t>
      </w:r>
    </w:p>
    <w:p w14:paraId="0C6652C8" w14:textId="1EF784EC" w:rsidR="00002476" w:rsidRDefault="0005535A" w:rsidP="00002476">
      <w:pPr>
        <w:pStyle w:val="Brdtekst"/>
      </w:pPr>
      <w:proofErr w:type="gramStart"/>
      <w:r>
        <w:t>Skjermbildet er delt I to.</w:t>
      </w:r>
      <w:proofErr w:type="gramEnd"/>
      <w:r>
        <w:t xml:space="preserve"> </w:t>
      </w:r>
      <w:proofErr w:type="gramStart"/>
      <w:r>
        <w:t xml:space="preserve">Øvre liste viser </w:t>
      </w:r>
      <w:r w:rsidR="0095741D">
        <w:t xml:space="preserve">ordrene, mens nedre liste viser ordrelinjene </w:t>
      </w:r>
      <w:r w:rsidR="00BF22BB">
        <w:t xml:space="preserve">på den ordre som </w:t>
      </w:r>
      <w:r w:rsidR="00AF4B78">
        <w:t>e</w:t>
      </w:r>
      <w:r w:rsidR="00BF22BB">
        <w:t xml:space="preserve">r markert </w:t>
      </w:r>
      <w:r w:rsidR="00AF4B78">
        <w:t>i</w:t>
      </w:r>
      <w:r w:rsidR="00BF22BB">
        <w:t xml:space="preserve"> øvre liste.</w:t>
      </w:r>
      <w:proofErr w:type="gramEnd"/>
    </w:p>
    <w:p w14:paraId="3FB73E93" w14:textId="2B401775" w:rsidR="00FD2624" w:rsidRPr="00B37285" w:rsidRDefault="00FD2624" w:rsidP="00002476">
      <w:pPr>
        <w:pStyle w:val="Brdtekst"/>
        <w:rPr>
          <w:b/>
          <w:bCs/>
        </w:rPr>
      </w:pPr>
      <w:r w:rsidRPr="00B37285">
        <w:rPr>
          <w:b/>
          <w:bCs/>
        </w:rPr>
        <w:t>Fargemarkering</w:t>
      </w:r>
      <w:r w:rsidR="00656B7B">
        <w:rPr>
          <w:b/>
          <w:bCs/>
        </w:rPr>
        <w:t xml:space="preserve"> ordre</w:t>
      </w:r>
      <w:r w:rsidR="00D34021" w:rsidRPr="00B37285">
        <w:rPr>
          <w:b/>
          <w:bCs/>
        </w:rPr>
        <w:t>:</w:t>
      </w:r>
    </w:p>
    <w:p w14:paraId="3562E0A3" w14:textId="19459146" w:rsidR="00D34021" w:rsidRDefault="007263EB" w:rsidP="007263EB">
      <w:pPr>
        <w:pStyle w:val="Brdtekst"/>
        <w:numPr>
          <w:ilvl w:val="0"/>
          <w:numId w:val="42"/>
        </w:numPr>
      </w:pPr>
      <w:r>
        <w:t>Rød – Gave og utlevering I butikk</w:t>
      </w:r>
    </w:p>
    <w:p w14:paraId="1CE2E480" w14:textId="5946D2EB" w:rsidR="007263EB" w:rsidRDefault="00B37285" w:rsidP="007263EB">
      <w:pPr>
        <w:pStyle w:val="Brdtekst"/>
        <w:numPr>
          <w:ilvl w:val="0"/>
          <w:numId w:val="42"/>
        </w:numPr>
      </w:pPr>
      <w:r>
        <w:t>Gul – Gave</w:t>
      </w:r>
    </w:p>
    <w:p w14:paraId="3027F801" w14:textId="20A87D3E" w:rsidR="00B37285" w:rsidRDefault="00B37285" w:rsidP="007263EB">
      <w:pPr>
        <w:pStyle w:val="Brdtekst"/>
        <w:numPr>
          <w:ilvl w:val="0"/>
          <w:numId w:val="42"/>
        </w:numPr>
      </w:pPr>
      <w:r>
        <w:t>Grønn – Utleveres I butikk</w:t>
      </w:r>
    </w:p>
    <w:p w14:paraId="666B149B" w14:textId="77777777" w:rsidR="000D6843" w:rsidRDefault="000D6843" w:rsidP="00002476">
      <w:pPr>
        <w:pStyle w:val="Brdtekst"/>
      </w:pPr>
    </w:p>
    <w:p w14:paraId="0A9BAEA7" w14:textId="14218EAC" w:rsidR="0005535A" w:rsidRPr="000D6843" w:rsidRDefault="00D41B96" w:rsidP="00002476">
      <w:pPr>
        <w:pStyle w:val="Brdtekst"/>
        <w:rPr>
          <w:b/>
          <w:bCs/>
        </w:rPr>
      </w:pPr>
      <w:r w:rsidRPr="000D6843">
        <w:rPr>
          <w:b/>
          <w:bCs/>
        </w:rPr>
        <w:t>Fargemarkering rad:</w:t>
      </w:r>
    </w:p>
    <w:p w14:paraId="19D8865F" w14:textId="488CB12F" w:rsidR="00D41B96" w:rsidRDefault="006F3268" w:rsidP="006F3268">
      <w:pPr>
        <w:pStyle w:val="Brdtekst"/>
        <w:numPr>
          <w:ilvl w:val="0"/>
          <w:numId w:val="43"/>
        </w:numPr>
      </w:pPr>
      <w:r>
        <w:t>Blå</w:t>
      </w:r>
      <w:r w:rsidR="00665FB9">
        <w:t xml:space="preserve"> (Antall)</w:t>
      </w:r>
      <w:r>
        <w:t xml:space="preserve"> – Linjen har manko.</w:t>
      </w:r>
    </w:p>
    <w:p w14:paraId="266B6469" w14:textId="73C2103B" w:rsidR="00872D30" w:rsidRDefault="00D628A2" w:rsidP="006F3268">
      <w:pPr>
        <w:pStyle w:val="Brdtekst"/>
        <w:numPr>
          <w:ilvl w:val="0"/>
          <w:numId w:val="43"/>
        </w:numPr>
      </w:pPr>
      <w:r>
        <w:t>Gul</w:t>
      </w:r>
      <w:r w:rsidR="00754F1A">
        <w:t xml:space="preserve"> (Pris)</w:t>
      </w:r>
      <w:r>
        <w:t xml:space="preserve"> – </w:t>
      </w:r>
      <w:r w:rsidR="005D5455">
        <w:t>Pris er endret på varelinjen.</w:t>
      </w:r>
    </w:p>
    <w:p w14:paraId="3C521293" w14:textId="1FF86DCB" w:rsidR="00C47201" w:rsidRDefault="00D628A2" w:rsidP="00C47201">
      <w:pPr>
        <w:pStyle w:val="Brdtekst"/>
        <w:numPr>
          <w:ilvl w:val="0"/>
          <w:numId w:val="43"/>
        </w:numPr>
      </w:pPr>
      <w:r>
        <w:t xml:space="preserve">Grønn </w:t>
      </w:r>
      <w:r w:rsidR="00C47201">
        <w:t xml:space="preserve">(Aktiv) – </w:t>
      </w:r>
      <w:proofErr w:type="gramStart"/>
      <w:r w:rsidR="00C47201">
        <w:t>Ny</w:t>
      </w:r>
      <w:proofErr w:type="gramEnd"/>
      <w:r w:rsidR="00C47201">
        <w:t xml:space="preserve"> varelinje. Vare er endret på linjen.</w:t>
      </w:r>
    </w:p>
    <w:p w14:paraId="2510ACA9" w14:textId="56E88EE1" w:rsidR="00D17529" w:rsidRDefault="00D628A2" w:rsidP="006F3268">
      <w:pPr>
        <w:pStyle w:val="Brdtekst"/>
        <w:numPr>
          <w:ilvl w:val="0"/>
          <w:numId w:val="43"/>
        </w:numPr>
      </w:pPr>
      <w:r>
        <w:t xml:space="preserve">Rosa </w:t>
      </w:r>
      <w:r w:rsidR="002920D7">
        <w:t xml:space="preserve">(Aktiv) – Gammel varelinje. </w:t>
      </w:r>
      <w:r w:rsidR="00F90328">
        <w:t>Ikke aktiv</w:t>
      </w:r>
      <w:r w:rsidR="00A35660">
        <w:t xml:space="preserve">. Den </w:t>
      </w:r>
      <w:proofErr w:type="gramStart"/>
      <w:r w:rsidR="00A35660">
        <w:t>nye</w:t>
      </w:r>
      <w:proofErr w:type="gramEnd"/>
      <w:r w:rsidR="00A35660">
        <w:t xml:space="preserve"> (grønne) linjen erstatter denne.</w:t>
      </w:r>
    </w:p>
    <w:p w14:paraId="68B249BD" w14:textId="7D14E135" w:rsidR="00D628A2" w:rsidRPr="00002476" w:rsidRDefault="00D628A2" w:rsidP="00D17529">
      <w:pPr>
        <w:pStyle w:val="Brdtekst"/>
      </w:pPr>
      <w:r>
        <w:lastRenderedPageBreak/>
        <w:t xml:space="preserve"> </w:t>
      </w:r>
    </w:p>
    <w:p w14:paraId="493D2381" w14:textId="5E71DEB8" w:rsidR="00131509" w:rsidRPr="00605891" w:rsidRDefault="00605891" w:rsidP="00330799">
      <w:pPr>
        <w:pStyle w:val="Brdtekst"/>
        <w:rPr>
          <w:b/>
          <w:bCs/>
        </w:rPr>
      </w:pPr>
      <w:r w:rsidRPr="00605891">
        <w:rPr>
          <w:b/>
          <w:bCs/>
        </w:rPr>
        <w:t>Fuksjonsoversikt:</w:t>
      </w:r>
    </w:p>
    <w:p w14:paraId="4C81690F" w14:textId="51EE16D0" w:rsidR="00FA16D8" w:rsidRDefault="00295E47" w:rsidP="00330799">
      <w:pPr>
        <w:pStyle w:val="Brdtekst"/>
      </w:pPr>
      <w:r>
        <w:rPr>
          <w:noProof/>
          <w:lang w:val="nb-NO" w:eastAsia="nb-NO"/>
        </w:rPr>
        <w:drawing>
          <wp:inline distT="0" distB="0" distL="0" distR="0" wp14:anchorId="35EE165D" wp14:editId="09DCAE61">
            <wp:extent cx="2304762" cy="209524"/>
            <wp:effectExtent l="0" t="0" r="635" b="63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7A3F" w14:textId="6AE3CB58" w:rsidR="00645BC1" w:rsidRDefault="009A37DA" w:rsidP="00330799">
      <w:pPr>
        <w:pStyle w:val="Brdtekst"/>
      </w:pPr>
      <w:r>
        <w:t>Funksjoner i verktøylinje</w:t>
      </w:r>
      <w:r w:rsidR="00645BC1">
        <w:t>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4129"/>
        <w:gridCol w:w="3126"/>
      </w:tblGrid>
      <w:tr w:rsidR="006E4FE8" w14:paraId="1E452556" w14:textId="77777777" w:rsidTr="00E13A92">
        <w:tc>
          <w:tcPr>
            <w:tcW w:w="2122" w:type="dxa"/>
            <w:shd w:val="clear" w:color="auto" w:fill="DBE5F1" w:themeFill="accent1" w:themeFillTint="33"/>
          </w:tcPr>
          <w:p w14:paraId="62EF34F5" w14:textId="60609327" w:rsidR="006E4FE8" w:rsidRPr="00E13A92" w:rsidRDefault="006E4FE8" w:rsidP="00330799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shd w:val="clear" w:color="auto" w:fill="DBE5F1" w:themeFill="accent1" w:themeFillTint="33"/>
          </w:tcPr>
          <w:p w14:paraId="0DCF81F5" w14:textId="04E5A0A9" w:rsidR="006E4FE8" w:rsidRPr="00E13A92" w:rsidRDefault="006E4FE8" w:rsidP="00330799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Bes</w:t>
            </w:r>
            <w:r w:rsidR="00645BC1" w:rsidRPr="00E13A92">
              <w:rPr>
                <w:b/>
                <w:bCs/>
                <w:sz w:val="22"/>
                <w:szCs w:val="22"/>
              </w:rPr>
              <w:t>krivelse</w:t>
            </w:r>
          </w:p>
        </w:tc>
        <w:tc>
          <w:tcPr>
            <w:tcW w:w="3126" w:type="dxa"/>
            <w:shd w:val="clear" w:color="auto" w:fill="DBE5F1" w:themeFill="accent1" w:themeFillTint="33"/>
          </w:tcPr>
          <w:p w14:paraId="6CB95D82" w14:textId="3114205A" w:rsidR="006E4FE8" w:rsidRPr="00E13A92" w:rsidRDefault="00645BC1" w:rsidP="00330799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6E4FE8" w14:paraId="0B6C4C5F" w14:textId="77777777" w:rsidTr="00E13A92">
        <w:tc>
          <w:tcPr>
            <w:tcW w:w="2122" w:type="dxa"/>
          </w:tcPr>
          <w:p w14:paraId="5DB6174D" w14:textId="7CA7FDF0" w:rsidR="006E4FE8" w:rsidRDefault="00097FBC" w:rsidP="00330799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</w:tcPr>
          <w:p w14:paraId="2DA8D49E" w14:textId="1C1268A4" w:rsidR="006E4FE8" w:rsidRDefault="00C00BBD" w:rsidP="00330799">
            <w:pPr>
              <w:pStyle w:val="Brdtekst"/>
            </w:pPr>
            <w:r>
              <w:t xml:space="preserve">Skriver ut pakkseddel på markerte </w:t>
            </w:r>
            <w:r w:rsidR="00904B9F">
              <w:t xml:space="preserve">eller alle </w:t>
            </w:r>
            <w:r>
              <w:t>linjer</w:t>
            </w:r>
            <w:r w:rsidR="00904B9F">
              <w:t>.</w:t>
            </w:r>
          </w:p>
        </w:tc>
        <w:tc>
          <w:tcPr>
            <w:tcW w:w="3126" w:type="dxa"/>
          </w:tcPr>
          <w:p w14:paraId="5AD2EC0B" w14:textId="77777777" w:rsidR="006E4FE8" w:rsidRDefault="00655E5F" w:rsidP="00330799">
            <w:pPr>
              <w:pStyle w:val="Brdtekst"/>
            </w:pPr>
            <w:r>
              <w:t>Linjer hvor pakkseddel er skrevet ut, forsvinner fra listen. De legger seg da under ‘</w:t>
            </w:r>
            <w:r w:rsidR="006354DB" w:rsidRPr="006354DB">
              <w:rPr>
                <w:i/>
                <w:iCs/>
              </w:rPr>
              <w:t>Pakkseddel skrevet</w:t>
            </w:r>
            <w:r>
              <w:t>’.</w:t>
            </w:r>
          </w:p>
          <w:p w14:paraId="40F17D9A" w14:textId="033D1ECA" w:rsidR="009972EF" w:rsidRDefault="009972EF" w:rsidP="00330799">
            <w:pPr>
              <w:pStyle w:val="Brdtekst"/>
            </w:pPr>
          </w:p>
        </w:tc>
      </w:tr>
      <w:tr w:rsidR="006E4FE8" w14:paraId="4ED72AF0" w14:textId="77777777" w:rsidTr="00E13A92">
        <w:tc>
          <w:tcPr>
            <w:tcW w:w="2122" w:type="dxa"/>
          </w:tcPr>
          <w:p w14:paraId="367B9518" w14:textId="0AA10AAB" w:rsidR="006E4FE8" w:rsidRDefault="00097FBC" w:rsidP="00330799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</w:tcPr>
          <w:p w14:paraId="5993F1F3" w14:textId="77777777" w:rsidR="006E4FE8" w:rsidRDefault="006A757C" w:rsidP="00330799">
            <w:pPr>
              <w:pStyle w:val="Brdtekst"/>
            </w:pPr>
            <w:r>
              <w:t>Legger over ordren til Kundeservice.</w:t>
            </w:r>
          </w:p>
          <w:p w14:paraId="3E137C68" w14:textId="62F12E8E" w:rsidR="00304D58" w:rsidRDefault="00304D58" w:rsidP="00330799">
            <w:pPr>
              <w:pStyle w:val="Brdtekst"/>
            </w:pPr>
          </w:p>
        </w:tc>
        <w:tc>
          <w:tcPr>
            <w:tcW w:w="3126" w:type="dxa"/>
          </w:tcPr>
          <w:p w14:paraId="00AD2B02" w14:textId="5A4BA56D" w:rsidR="006E4FE8" w:rsidRDefault="00304D58" w:rsidP="00330799">
            <w:pPr>
              <w:pStyle w:val="Brdtekst"/>
            </w:pPr>
            <w:r>
              <w:t>Ordrelinjen blir borte fra listen</w:t>
            </w:r>
            <w:r w:rsidR="00156FB9">
              <w:t xml:space="preserve"> og legger seg inn på listene under Kundeservice for videre behadling.</w:t>
            </w:r>
          </w:p>
          <w:p w14:paraId="29E8EB45" w14:textId="1E7AD531" w:rsidR="00AF13A3" w:rsidRDefault="00AF13A3" w:rsidP="00AF13A3">
            <w:pPr>
              <w:pStyle w:val="Brdtekst"/>
            </w:pPr>
            <w:r>
              <w:t xml:space="preserve">NB: </w:t>
            </w:r>
            <w:r w:rsidR="00AE2945">
              <w:t>Nye o</w:t>
            </w:r>
            <w:r>
              <w:t xml:space="preserve">rdre med manko, legges direkte </w:t>
            </w:r>
            <w:r w:rsidR="00711BB9">
              <w:t>over til k</w:t>
            </w:r>
            <w:r>
              <w:t>undeservice.</w:t>
            </w:r>
          </w:p>
          <w:p w14:paraId="0C986E96" w14:textId="0885662B" w:rsidR="00156FB9" w:rsidRDefault="00156FB9" w:rsidP="00330799">
            <w:pPr>
              <w:pStyle w:val="Brdtekst"/>
            </w:pPr>
          </w:p>
        </w:tc>
      </w:tr>
      <w:tr w:rsidR="006E4FE8" w14:paraId="30DFB17C" w14:textId="77777777" w:rsidTr="00E13A92">
        <w:tc>
          <w:tcPr>
            <w:tcW w:w="2122" w:type="dxa"/>
          </w:tcPr>
          <w:p w14:paraId="2F9706BD" w14:textId="41B4EF98" w:rsidR="006E4FE8" w:rsidRDefault="00097FBC" w:rsidP="00330799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</w:tcPr>
          <w:p w14:paraId="222FCBF0" w14:textId="77777777" w:rsidR="006E4FE8" w:rsidRDefault="002117D6" w:rsidP="00330799">
            <w:pPr>
              <w:pStyle w:val="Brdtekst"/>
            </w:pPr>
            <w:r>
              <w:t>Kanselerer ordren I sin helhet.</w:t>
            </w:r>
          </w:p>
          <w:p w14:paraId="4FEA5A6C" w14:textId="2A8DEFA8" w:rsidR="002117D6" w:rsidRDefault="002117D6" w:rsidP="00330799">
            <w:pPr>
              <w:pStyle w:val="Brdtekst"/>
            </w:pPr>
          </w:p>
        </w:tc>
        <w:tc>
          <w:tcPr>
            <w:tcW w:w="3126" w:type="dxa"/>
          </w:tcPr>
          <w:p w14:paraId="4A0E9009" w14:textId="77777777" w:rsidR="006E4FE8" w:rsidRDefault="00533612" w:rsidP="00330799">
            <w:pPr>
              <w:pStyle w:val="Brdtekst"/>
            </w:pPr>
            <w:r>
              <w:t>Kanseleringsmelding sendes også til nettbutikken, hvor ordren også der kanseleres.</w:t>
            </w:r>
            <w:r w:rsidR="009B0A1E">
              <w:t xml:space="preserve"> </w:t>
            </w:r>
          </w:p>
          <w:p w14:paraId="6C9BD24C" w14:textId="275D86F1" w:rsidR="007153A8" w:rsidRDefault="007153A8" w:rsidP="00330799">
            <w:pPr>
              <w:pStyle w:val="Brdtekst"/>
            </w:pPr>
          </w:p>
        </w:tc>
      </w:tr>
    </w:tbl>
    <w:p w14:paraId="22D3C95C" w14:textId="0B8697BF" w:rsidR="009A37DA" w:rsidRDefault="009A37DA" w:rsidP="00330799">
      <w:pPr>
        <w:pStyle w:val="Brdtekst"/>
      </w:pPr>
    </w:p>
    <w:p w14:paraId="7AB7A01F" w14:textId="77777777" w:rsidR="001978CA" w:rsidRDefault="001978CA" w:rsidP="00330799">
      <w:pPr>
        <w:pStyle w:val="Brdtekst"/>
      </w:pPr>
    </w:p>
    <w:p w14:paraId="77277E66" w14:textId="77777777" w:rsidR="00EB0F61" w:rsidRPr="00330799" w:rsidRDefault="00EB0F61" w:rsidP="00330799">
      <w:pPr>
        <w:pStyle w:val="Brdtekst"/>
      </w:pPr>
    </w:p>
    <w:p w14:paraId="2DA8FC53" w14:textId="77777777" w:rsidR="00464071" w:rsidRDefault="00464071">
      <w:pPr>
        <w:rPr>
          <w:rFonts w:ascii="Arial" w:hAnsi="Arial"/>
          <w:b/>
          <w:sz w:val="28"/>
        </w:rPr>
      </w:pPr>
      <w:r>
        <w:br w:type="page"/>
      </w:r>
    </w:p>
    <w:p w14:paraId="60FFDB04" w14:textId="5FE34A5F" w:rsidR="00EC41FA" w:rsidRDefault="00EC41FA" w:rsidP="00330799">
      <w:pPr>
        <w:pStyle w:val="Overskrift3"/>
      </w:pPr>
      <w:r>
        <w:lastRenderedPageBreak/>
        <w:t>Pakkseddel skrevet</w:t>
      </w:r>
    </w:p>
    <w:p w14:paraId="560F70A8" w14:textId="25AE1A2C" w:rsidR="003D7E8A" w:rsidRDefault="003D7E8A" w:rsidP="003D7E8A">
      <w:pPr>
        <w:pStyle w:val="Brdtekst"/>
      </w:pPr>
      <w:r>
        <w:t>For å åpne listen, benyttes menyvalg ‘</w:t>
      </w:r>
      <w:r w:rsidR="00323071">
        <w:rPr>
          <w:i/>
          <w:iCs/>
        </w:rPr>
        <w:t>Pakkseddel skrevet</w:t>
      </w:r>
      <w:r w:rsidRPr="00680B8F">
        <w:rPr>
          <w:i/>
          <w:iCs/>
        </w:rPr>
        <w:t>t</w:t>
      </w:r>
      <w:r>
        <w:t>’.</w:t>
      </w:r>
    </w:p>
    <w:p w14:paraId="2C45B0F0" w14:textId="77777777" w:rsidR="00552D6F" w:rsidRDefault="00323071" w:rsidP="00552D6F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5B2501FB" wp14:editId="35C9F24B">
            <wp:extent cx="5942857" cy="1390476"/>
            <wp:effectExtent l="0" t="0" r="1270" b="63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B41A" w14:textId="3AFD2F52" w:rsidR="003D7E8A" w:rsidRDefault="00552D6F" w:rsidP="00552D6F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3</w:t>
      </w:r>
      <w:r w:rsidR="000049FB">
        <w:rPr>
          <w:noProof/>
        </w:rPr>
        <w:fldChar w:fldCharType="end"/>
      </w:r>
      <w:r>
        <w:t xml:space="preserve"> Pakkseddel skrevet</w:t>
      </w:r>
    </w:p>
    <w:p w14:paraId="52C37702" w14:textId="668BF48D" w:rsidR="003D7E8A" w:rsidRDefault="003D7E8A" w:rsidP="003D7E8A">
      <w:pPr>
        <w:pStyle w:val="Brdtekst"/>
      </w:pPr>
      <w:r>
        <w:t xml:space="preserve">Listen viser </w:t>
      </w:r>
      <w:r w:rsidR="00552D6F">
        <w:t>ordre hvor pakkseddel er skrevet ut</w:t>
      </w:r>
      <w:r>
        <w:t xml:space="preserve">. </w:t>
      </w:r>
    </w:p>
    <w:p w14:paraId="5E65E65B" w14:textId="77777777" w:rsidR="00A14689" w:rsidRDefault="00376B94" w:rsidP="00A14689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53540CFE" wp14:editId="41604F1D">
            <wp:extent cx="5960745" cy="3049905"/>
            <wp:effectExtent l="0" t="0" r="1905" b="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6E74" w14:textId="2E541329" w:rsidR="003D7E8A" w:rsidRDefault="00A14689" w:rsidP="00A14689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4</w:t>
      </w:r>
      <w:r w:rsidR="000049FB">
        <w:rPr>
          <w:noProof/>
        </w:rPr>
        <w:fldChar w:fldCharType="end"/>
      </w:r>
      <w:r>
        <w:t xml:space="preserve"> Pakkseddel skrevet</w:t>
      </w:r>
    </w:p>
    <w:p w14:paraId="3F034400" w14:textId="7168313B" w:rsidR="00A14689" w:rsidRDefault="00A14689" w:rsidP="003D7E8A">
      <w:pPr>
        <w:pStyle w:val="Brdtekst"/>
        <w:keepNext/>
      </w:pPr>
      <w:proofErr w:type="gramStart"/>
      <w:r>
        <w:t>For beskrivelse av skjermbil</w:t>
      </w:r>
      <w:r w:rsidR="007B791B">
        <w:t xml:space="preserve">de, se </w:t>
      </w:r>
      <w:r w:rsidR="00013AC8">
        <w:t>liste med ubehandlede ordre.</w:t>
      </w:r>
      <w:proofErr w:type="gramEnd"/>
    </w:p>
    <w:p w14:paraId="4535A2C3" w14:textId="60A9E2EA" w:rsidR="00321864" w:rsidRDefault="00E71371" w:rsidP="003D7E8A">
      <w:pPr>
        <w:pStyle w:val="Brdtekst"/>
        <w:keepNext/>
      </w:pPr>
      <w:proofErr w:type="gramStart"/>
      <w:r>
        <w:t>Legg merke til kolonnen ‘</w:t>
      </w:r>
      <w:r w:rsidRPr="00D93D5D">
        <w:rPr>
          <w:i/>
          <w:iCs/>
        </w:rPr>
        <w:t>Ant pksdl</w:t>
      </w:r>
      <w:r>
        <w:t>’</w:t>
      </w:r>
      <w:r w:rsidR="00D93D5D">
        <w:t>.</w:t>
      </w:r>
      <w:proofErr w:type="gramEnd"/>
      <w:r w:rsidR="00D93D5D">
        <w:t xml:space="preserve"> Den viser hvor mange ganger pakkseddelen er skrevet ut.</w:t>
      </w:r>
      <w:r w:rsidR="0065156A">
        <w:t xml:space="preserve"> </w:t>
      </w:r>
      <w:proofErr w:type="gramStart"/>
      <w:r w:rsidR="0065156A">
        <w:t>Kolonnen ‘</w:t>
      </w:r>
      <w:r w:rsidR="0065156A" w:rsidRPr="0065156A">
        <w:rPr>
          <w:i/>
          <w:iCs/>
        </w:rPr>
        <w:t>Antall etiketter</w:t>
      </w:r>
      <w:r w:rsidR="0065156A">
        <w:t>’ viser antall ganger det er skrevet ut postpakke etikett.</w:t>
      </w:r>
      <w:proofErr w:type="gramEnd"/>
    </w:p>
    <w:p w14:paraId="712AE200" w14:textId="77777777" w:rsidR="00893F39" w:rsidRDefault="00893F39" w:rsidP="003D7E8A">
      <w:pPr>
        <w:pStyle w:val="Brdtekst"/>
        <w:keepNext/>
      </w:pPr>
    </w:p>
    <w:p w14:paraId="27748FA3" w14:textId="77777777" w:rsidR="003D7E8A" w:rsidRPr="00605891" w:rsidRDefault="003D7E8A" w:rsidP="003D7E8A">
      <w:pPr>
        <w:pStyle w:val="Brdtekst"/>
        <w:rPr>
          <w:b/>
          <w:bCs/>
        </w:rPr>
      </w:pPr>
      <w:r w:rsidRPr="00605891">
        <w:rPr>
          <w:b/>
          <w:bCs/>
        </w:rPr>
        <w:t>Fuksjonsoversikt:</w:t>
      </w:r>
    </w:p>
    <w:p w14:paraId="3DB715B7" w14:textId="0D369D42" w:rsidR="003D7E8A" w:rsidRDefault="00C63AFB" w:rsidP="003D7E8A">
      <w:pPr>
        <w:pStyle w:val="Brdtekst"/>
      </w:pPr>
      <w:r>
        <w:rPr>
          <w:noProof/>
          <w:lang w:val="nb-NO" w:eastAsia="nb-NO"/>
        </w:rPr>
        <w:drawing>
          <wp:inline distT="0" distB="0" distL="0" distR="0" wp14:anchorId="033BA999" wp14:editId="22E60409">
            <wp:extent cx="4733333" cy="285714"/>
            <wp:effectExtent l="0" t="0" r="0" b="63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DB7B" w14:textId="77777777" w:rsidR="003D7E8A" w:rsidRDefault="003D7E8A" w:rsidP="003D7E8A">
      <w:pPr>
        <w:pStyle w:val="Brdtekst"/>
      </w:pPr>
      <w:r>
        <w:t>Funksjoner i verktøylinje: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4129"/>
        <w:gridCol w:w="3126"/>
      </w:tblGrid>
      <w:tr w:rsidR="003D7E8A" w14:paraId="68663A7D" w14:textId="77777777" w:rsidTr="00E652D6">
        <w:tc>
          <w:tcPr>
            <w:tcW w:w="2122" w:type="dxa"/>
            <w:shd w:val="clear" w:color="auto" w:fill="DBE5F1" w:themeFill="accent1" w:themeFillTint="33"/>
          </w:tcPr>
          <w:p w14:paraId="3B98DAE5" w14:textId="77777777" w:rsidR="003D7E8A" w:rsidRPr="00E13A92" w:rsidRDefault="003D7E8A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shd w:val="clear" w:color="auto" w:fill="DBE5F1" w:themeFill="accent1" w:themeFillTint="33"/>
          </w:tcPr>
          <w:p w14:paraId="72125B87" w14:textId="77777777" w:rsidR="003D7E8A" w:rsidRPr="00E13A92" w:rsidRDefault="003D7E8A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shd w:val="clear" w:color="auto" w:fill="DBE5F1" w:themeFill="accent1" w:themeFillTint="33"/>
          </w:tcPr>
          <w:p w14:paraId="454E502A" w14:textId="77777777" w:rsidR="003D7E8A" w:rsidRPr="00E13A92" w:rsidRDefault="003D7E8A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823054" w14:paraId="5FBA4A69" w14:textId="77777777" w:rsidTr="00E652D6">
        <w:tc>
          <w:tcPr>
            <w:tcW w:w="2122" w:type="dxa"/>
          </w:tcPr>
          <w:p w14:paraId="34DEC872" w14:textId="2A670E5E" w:rsidR="00823054" w:rsidRDefault="00823054" w:rsidP="00823054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</w:tcPr>
          <w:p w14:paraId="61BC7AA1" w14:textId="4E9F05C3" w:rsidR="00823054" w:rsidRDefault="00823054" w:rsidP="00823054">
            <w:pPr>
              <w:pStyle w:val="Brdtekst"/>
            </w:pPr>
            <w:r>
              <w:t>Skriver ut pakkseddel på markerte eller alle linjer.</w:t>
            </w:r>
          </w:p>
        </w:tc>
        <w:tc>
          <w:tcPr>
            <w:tcW w:w="3126" w:type="dxa"/>
          </w:tcPr>
          <w:p w14:paraId="45ACECF8" w14:textId="77777777" w:rsidR="00823054" w:rsidRDefault="00823054" w:rsidP="00823054">
            <w:pPr>
              <w:pStyle w:val="Brdtekst"/>
            </w:pPr>
            <w:r>
              <w:t>Linjer hvor pakkseddel er skrevet ut, forsvinner fra listen. De legger seg da under ‘</w:t>
            </w:r>
            <w:r w:rsidRPr="006354DB">
              <w:rPr>
                <w:i/>
                <w:iCs/>
              </w:rPr>
              <w:t>Pakkseddel skrevet</w:t>
            </w:r>
            <w:r>
              <w:t>’.</w:t>
            </w:r>
          </w:p>
          <w:p w14:paraId="5FFF49AD" w14:textId="77777777" w:rsidR="00823054" w:rsidRDefault="00823054" w:rsidP="00823054">
            <w:pPr>
              <w:pStyle w:val="Brdtekst"/>
            </w:pPr>
          </w:p>
        </w:tc>
      </w:tr>
      <w:tr w:rsidR="003D7E8A" w14:paraId="3D893727" w14:textId="77777777" w:rsidTr="00E652D6">
        <w:tc>
          <w:tcPr>
            <w:tcW w:w="2122" w:type="dxa"/>
          </w:tcPr>
          <w:p w14:paraId="08C592D0" w14:textId="296761AB" w:rsidR="003D7E8A" w:rsidRDefault="00893F39" w:rsidP="00E652D6">
            <w:pPr>
              <w:pStyle w:val="Brdtekst"/>
            </w:pPr>
            <w:r>
              <w:t>Skriv postpakke etikett</w:t>
            </w:r>
          </w:p>
        </w:tc>
        <w:tc>
          <w:tcPr>
            <w:tcW w:w="4129" w:type="dxa"/>
          </w:tcPr>
          <w:p w14:paraId="657D4000" w14:textId="77777777" w:rsidR="003D7E8A" w:rsidRDefault="00823054" w:rsidP="00E652D6">
            <w:pPr>
              <w:pStyle w:val="Brdtekst"/>
            </w:pPr>
            <w:r>
              <w:t>Utskrift av postpakke etikett.</w:t>
            </w:r>
          </w:p>
          <w:p w14:paraId="29F0E298" w14:textId="40F08078" w:rsidR="00442038" w:rsidRDefault="00442038" w:rsidP="00E652D6">
            <w:pPr>
              <w:pStyle w:val="Brdtekst"/>
            </w:pPr>
          </w:p>
        </w:tc>
        <w:tc>
          <w:tcPr>
            <w:tcW w:w="3126" w:type="dxa"/>
          </w:tcPr>
          <w:p w14:paraId="2EC71EAB" w14:textId="0CDC81CB" w:rsidR="003D7E8A" w:rsidRDefault="00A03ED9" w:rsidP="00E652D6">
            <w:pPr>
              <w:pStyle w:val="Brdtekst"/>
            </w:pPr>
            <w:r>
              <w:t>Informasjon leg</w:t>
            </w:r>
            <w:r w:rsidR="00967471">
              <w:t>g</w:t>
            </w:r>
            <w:r>
              <w:t>es ut til Consignor</w:t>
            </w:r>
            <w:r w:rsidR="007463E7">
              <w:t xml:space="preserve">, som skriver ut etiketten. Etikettinformasjonen hentes tilbake </w:t>
            </w:r>
            <w:r w:rsidR="007463E7">
              <w:lastRenderedPageBreak/>
              <w:t>og legges inn på ordren. Det kan ta noe tid</w:t>
            </w:r>
            <w:r w:rsidR="00327257">
              <w:t xml:space="preserve"> før ordren </w:t>
            </w:r>
            <w:r w:rsidR="001B7524">
              <w:t>er oppdatert med informasjonen</w:t>
            </w:r>
            <w:r w:rsidR="007463E7">
              <w:t>.</w:t>
            </w:r>
          </w:p>
          <w:p w14:paraId="4892A9CF" w14:textId="59D3D60A" w:rsidR="007463E7" w:rsidRDefault="007463E7" w:rsidP="00E652D6">
            <w:pPr>
              <w:pStyle w:val="Brdtekst"/>
            </w:pPr>
          </w:p>
        </w:tc>
      </w:tr>
      <w:tr w:rsidR="003D7E8A" w14:paraId="54C3B2A8" w14:textId="77777777" w:rsidTr="00E652D6">
        <w:tc>
          <w:tcPr>
            <w:tcW w:w="2122" w:type="dxa"/>
          </w:tcPr>
          <w:p w14:paraId="54159B8C" w14:textId="01257A2F" w:rsidR="003D7E8A" w:rsidRDefault="00893F39" w:rsidP="00E652D6">
            <w:pPr>
              <w:pStyle w:val="Brdtekst"/>
            </w:pPr>
            <w:r>
              <w:lastRenderedPageBreak/>
              <w:t>Vis postpakke etikett</w:t>
            </w:r>
          </w:p>
        </w:tc>
        <w:tc>
          <w:tcPr>
            <w:tcW w:w="4129" w:type="dxa"/>
          </w:tcPr>
          <w:p w14:paraId="1C4728A0" w14:textId="77777777" w:rsidR="003D7E8A" w:rsidRDefault="00442038" w:rsidP="00E652D6">
            <w:pPr>
              <w:pStyle w:val="Brdtekst"/>
            </w:pPr>
            <w:r>
              <w:t xml:space="preserve">Viser </w:t>
            </w:r>
            <w:r w:rsidR="007862C8">
              <w:t>retur postpakke etiketten på skjerm.</w:t>
            </w:r>
          </w:p>
          <w:p w14:paraId="1BFB7CEC" w14:textId="008C2A80" w:rsidR="007862C8" w:rsidRDefault="007862C8" w:rsidP="00E652D6">
            <w:pPr>
              <w:pStyle w:val="Brdtekst"/>
            </w:pPr>
          </w:p>
        </w:tc>
        <w:tc>
          <w:tcPr>
            <w:tcW w:w="3126" w:type="dxa"/>
          </w:tcPr>
          <w:p w14:paraId="44FCA413" w14:textId="77777777" w:rsidR="003D7E8A" w:rsidRDefault="00E327CD" w:rsidP="00E652D6">
            <w:pPr>
              <w:pStyle w:val="Brdtekst"/>
            </w:pPr>
            <w:r>
              <w:t>Postpakke etiketten er tilgjegnelig for visning, når ordren er market med sendingsnr.</w:t>
            </w:r>
          </w:p>
          <w:p w14:paraId="477E565B" w14:textId="4A0F38A3" w:rsidR="00E327CD" w:rsidRDefault="00E327CD" w:rsidP="00E652D6">
            <w:pPr>
              <w:pStyle w:val="Brdtekst"/>
            </w:pPr>
          </w:p>
        </w:tc>
      </w:tr>
      <w:tr w:rsidR="009B71C0" w14:paraId="399BF26A" w14:textId="77777777" w:rsidTr="00E652D6">
        <w:tc>
          <w:tcPr>
            <w:tcW w:w="2122" w:type="dxa"/>
          </w:tcPr>
          <w:p w14:paraId="3896CD51" w14:textId="507506B2" w:rsidR="009B71C0" w:rsidRDefault="009B71C0" w:rsidP="009B71C0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</w:tcPr>
          <w:p w14:paraId="348EB195" w14:textId="77777777" w:rsidR="009B71C0" w:rsidRDefault="009B71C0" w:rsidP="009B71C0">
            <w:pPr>
              <w:pStyle w:val="Brdtekst"/>
            </w:pPr>
            <w:r>
              <w:t>Legger over ordren til Kundeservice.</w:t>
            </w:r>
          </w:p>
          <w:p w14:paraId="0C4F69D5" w14:textId="77777777" w:rsidR="009B71C0" w:rsidRDefault="009B71C0" w:rsidP="009B71C0">
            <w:pPr>
              <w:pStyle w:val="Brdtekst"/>
            </w:pPr>
          </w:p>
        </w:tc>
        <w:tc>
          <w:tcPr>
            <w:tcW w:w="3126" w:type="dxa"/>
          </w:tcPr>
          <w:p w14:paraId="613F6F94" w14:textId="77777777" w:rsidR="009B71C0" w:rsidRDefault="009B71C0" w:rsidP="009B71C0">
            <w:pPr>
              <w:pStyle w:val="Brdtekst"/>
            </w:pPr>
            <w:r>
              <w:t>Ordrelinjen blir borte fra listen og legger seg inn på listene under Kundeservice for videre behadling.</w:t>
            </w:r>
          </w:p>
          <w:p w14:paraId="59A8616C" w14:textId="77777777" w:rsidR="009B71C0" w:rsidRDefault="009B71C0" w:rsidP="009B71C0">
            <w:pPr>
              <w:pStyle w:val="Brdtekst"/>
            </w:pPr>
            <w:r>
              <w:t>NB: Nye ordre med manko, legges direkte over til kundeservice.</w:t>
            </w:r>
          </w:p>
          <w:p w14:paraId="5D9BB5D7" w14:textId="77777777" w:rsidR="009B71C0" w:rsidRDefault="009B71C0" w:rsidP="009B71C0">
            <w:pPr>
              <w:pStyle w:val="Brdtekst"/>
            </w:pPr>
          </w:p>
        </w:tc>
      </w:tr>
      <w:tr w:rsidR="009B71C0" w14:paraId="0539F1D3" w14:textId="77777777" w:rsidTr="00E652D6">
        <w:tc>
          <w:tcPr>
            <w:tcW w:w="2122" w:type="dxa"/>
          </w:tcPr>
          <w:p w14:paraId="3C05C8C0" w14:textId="5994C39F" w:rsidR="009B71C0" w:rsidRDefault="009B71C0" w:rsidP="009B71C0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</w:tcPr>
          <w:p w14:paraId="3B219B14" w14:textId="77777777" w:rsidR="009B71C0" w:rsidRDefault="009B71C0" w:rsidP="009B71C0">
            <w:pPr>
              <w:pStyle w:val="Brdtekst"/>
            </w:pPr>
            <w:r>
              <w:t>Kanselerer ordren I sin helhet.</w:t>
            </w:r>
          </w:p>
          <w:p w14:paraId="44F34079" w14:textId="77777777" w:rsidR="009B71C0" w:rsidRDefault="009B71C0" w:rsidP="009B71C0">
            <w:pPr>
              <w:pStyle w:val="Brdtekst"/>
            </w:pPr>
          </w:p>
        </w:tc>
        <w:tc>
          <w:tcPr>
            <w:tcW w:w="3126" w:type="dxa"/>
          </w:tcPr>
          <w:p w14:paraId="134732D3" w14:textId="77777777" w:rsidR="009B71C0" w:rsidRDefault="009B71C0" w:rsidP="009B71C0">
            <w:pPr>
              <w:pStyle w:val="Brdtekst"/>
            </w:pPr>
            <w:r>
              <w:t xml:space="preserve">Kanseleringsmelding sendes også til nettbutikken, hvor ordren også der kanseleres. </w:t>
            </w:r>
          </w:p>
          <w:p w14:paraId="42FD29D0" w14:textId="77777777" w:rsidR="009B71C0" w:rsidRDefault="009B71C0" w:rsidP="009B71C0">
            <w:pPr>
              <w:pStyle w:val="Brdtekst"/>
            </w:pPr>
          </w:p>
        </w:tc>
      </w:tr>
    </w:tbl>
    <w:p w14:paraId="72A9A973" w14:textId="77777777" w:rsidR="003D7E8A" w:rsidRDefault="003D7E8A" w:rsidP="003D7E8A">
      <w:pPr>
        <w:pStyle w:val="Brdtekst"/>
      </w:pPr>
    </w:p>
    <w:p w14:paraId="1E7CD5CE" w14:textId="77777777" w:rsidR="003D3345" w:rsidRDefault="003D3345">
      <w:pPr>
        <w:rPr>
          <w:rFonts w:ascii="Arial" w:hAnsi="Arial"/>
          <w:b/>
          <w:sz w:val="28"/>
        </w:rPr>
      </w:pPr>
      <w:r>
        <w:br w:type="page"/>
      </w:r>
    </w:p>
    <w:p w14:paraId="611D433A" w14:textId="3F3CE729" w:rsidR="00EC41FA" w:rsidRDefault="00EC41FA" w:rsidP="00330799">
      <w:pPr>
        <w:pStyle w:val="Overskrift3"/>
      </w:pPr>
      <w:r>
        <w:lastRenderedPageBreak/>
        <w:t>Postpakke etikett skrevet</w:t>
      </w:r>
    </w:p>
    <w:p w14:paraId="5B6D4BA2" w14:textId="7D443DE1" w:rsidR="00DB538A" w:rsidRDefault="00DB538A" w:rsidP="00DB538A">
      <w:pPr>
        <w:pStyle w:val="Brdtekst"/>
      </w:pPr>
      <w:r>
        <w:t>For å åpne listen, benyttes menyvalg ‘</w:t>
      </w:r>
      <w:r>
        <w:rPr>
          <w:i/>
          <w:iCs/>
        </w:rPr>
        <w:t xml:space="preserve">Postpakk </w:t>
      </w:r>
      <w:r w:rsidR="00CE34BA">
        <w:rPr>
          <w:i/>
          <w:iCs/>
        </w:rPr>
        <w:t>etikett skrevet</w:t>
      </w:r>
      <w:r w:rsidRPr="00680B8F">
        <w:rPr>
          <w:i/>
          <w:iCs/>
        </w:rPr>
        <w:t>t</w:t>
      </w:r>
      <w:r>
        <w:t>’.</w:t>
      </w:r>
    </w:p>
    <w:p w14:paraId="12E83174" w14:textId="77777777" w:rsidR="000E1E9D" w:rsidRDefault="000E1E9D" w:rsidP="000E1E9D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75D0272D" wp14:editId="4D3FA530">
            <wp:extent cx="5960745" cy="1335405"/>
            <wp:effectExtent l="0" t="0" r="1905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546" w14:textId="58D80DBF" w:rsidR="00DB538A" w:rsidRDefault="000E1E9D" w:rsidP="000E1E9D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5</w:t>
      </w:r>
      <w:r w:rsidR="000049FB">
        <w:rPr>
          <w:noProof/>
        </w:rPr>
        <w:fldChar w:fldCharType="end"/>
      </w:r>
      <w:r>
        <w:t xml:space="preserve"> Postpakke etikett skrevet</w:t>
      </w:r>
    </w:p>
    <w:p w14:paraId="741E7C5B" w14:textId="0B7D8928" w:rsidR="00DB538A" w:rsidRDefault="00DB538A" w:rsidP="00DB538A">
      <w:pPr>
        <w:pStyle w:val="Brdtekst"/>
      </w:pPr>
      <w:r>
        <w:t>Listen viser ordre hvor pakkseddel</w:t>
      </w:r>
      <w:r w:rsidR="000E1E9D">
        <w:t xml:space="preserve"> </w:t>
      </w:r>
      <w:proofErr w:type="gramStart"/>
      <w:r w:rsidR="000E1E9D">
        <w:t>og</w:t>
      </w:r>
      <w:proofErr w:type="gramEnd"/>
      <w:r w:rsidR="000E1E9D">
        <w:t xml:space="preserve"> postpakke etiketter er </w:t>
      </w:r>
      <w:r>
        <w:t xml:space="preserve">skrevet ut. </w:t>
      </w:r>
    </w:p>
    <w:p w14:paraId="6497806A" w14:textId="77777777" w:rsidR="0088619D" w:rsidRDefault="0088619D" w:rsidP="0088619D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3C74FC91" wp14:editId="7AFA70EE">
            <wp:extent cx="5960745" cy="3189605"/>
            <wp:effectExtent l="0" t="0" r="1905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9C87" w14:textId="01AD26A0" w:rsidR="00DB538A" w:rsidRDefault="0088619D" w:rsidP="0088619D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6</w:t>
      </w:r>
      <w:r w:rsidR="000049FB">
        <w:rPr>
          <w:noProof/>
        </w:rPr>
        <w:fldChar w:fldCharType="end"/>
      </w:r>
      <w:r>
        <w:t xml:space="preserve"> Postpakke etikett skrevet</w:t>
      </w:r>
    </w:p>
    <w:p w14:paraId="7EFC16AE" w14:textId="77777777" w:rsidR="00DB538A" w:rsidRDefault="00DB538A" w:rsidP="00DB538A">
      <w:pPr>
        <w:pStyle w:val="Brdtekst"/>
        <w:keepNext/>
      </w:pPr>
      <w:proofErr w:type="gramStart"/>
      <w:r>
        <w:t>For beskrivelse av skjermbilde, se liste med ubehandlede ordre.</w:t>
      </w:r>
      <w:proofErr w:type="gramEnd"/>
    </w:p>
    <w:p w14:paraId="27FF171C" w14:textId="5F55CC88" w:rsidR="00DB538A" w:rsidRDefault="00DB538A" w:rsidP="00DB538A">
      <w:pPr>
        <w:pStyle w:val="Brdtekst"/>
        <w:keepNext/>
      </w:pPr>
      <w:proofErr w:type="gramStart"/>
      <w:r>
        <w:t>Legg merke til kolonnen ‘</w:t>
      </w:r>
      <w:r w:rsidRPr="00D93D5D">
        <w:rPr>
          <w:i/>
          <w:iCs/>
        </w:rPr>
        <w:t>Ant</w:t>
      </w:r>
      <w:r w:rsidR="001F3617">
        <w:rPr>
          <w:i/>
          <w:iCs/>
        </w:rPr>
        <w:t>all etiketter</w:t>
      </w:r>
      <w:r>
        <w:t>’.</w:t>
      </w:r>
      <w:proofErr w:type="gramEnd"/>
      <w:r>
        <w:t xml:space="preserve"> Den viser hvor mange ganger </w:t>
      </w:r>
      <w:r w:rsidR="001F3617">
        <w:t xml:space="preserve">postpakke etikett </w:t>
      </w:r>
      <w:r>
        <w:t xml:space="preserve">er skrevet ut. </w:t>
      </w:r>
    </w:p>
    <w:p w14:paraId="0026576E" w14:textId="77777777" w:rsidR="00DB538A" w:rsidRDefault="00DB538A" w:rsidP="00DB538A">
      <w:pPr>
        <w:pStyle w:val="Brdtekst"/>
        <w:keepNext/>
      </w:pPr>
    </w:p>
    <w:p w14:paraId="59F4CAA9" w14:textId="77777777" w:rsidR="00DB538A" w:rsidRPr="00605891" w:rsidRDefault="00DB538A" w:rsidP="00DB538A">
      <w:pPr>
        <w:pStyle w:val="Brdtekst"/>
        <w:rPr>
          <w:b/>
          <w:bCs/>
        </w:rPr>
      </w:pPr>
      <w:r w:rsidRPr="00605891">
        <w:rPr>
          <w:b/>
          <w:bCs/>
        </w:rPr>
        <w:t>Fuksjonsoversikt:</w:t>
      </w:r>
    </w:p>
    <w:p w14:paraId="1F0F9BFA" w14:textId="6746A90C" w:rsidR="00DB538A" w:rsidRDefault="00FA2610" w:rsidP="00DB538A">
      <w:pPr>
        <w:pStyle w:val="Brdtekst"/>
      </w:pPr>
      <w:r>
        <w:rPr>
          <w:noProof/>
          <w:lang w:val="nb-NO" w:eastAsia="nb-NO"/>
        </w:rPr>
        <w:drawing>
          <wp:inline distT="0" distB="0" distL="0" distR="0" wp14:anchorId="1CD01A7C" wp14:editId="1291FFF1">
            <wp:extent cx="5960745" cy="234315"/>
            <wp:effectExtent l="0" t="0" r="1905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7ADF" w14:textId="77777777" w:rsidR="00DB538A" w:rsidRDefault="00DB538A" w:rsidP="00DB538A">
      <w:pPr>
        <w:pStyle w:val="Brdtekst"/>
      </w:pPr>
      <w:r>
        <w:t>Funksjoner i verktøylinje: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4129"/>
        <w:gridCol w:w="3126"/>
      </w:tblGrid>
      <w:tr w:rsidR="00DB538A" w14:paraId="2F4B543C" w14:textId="77777777" w:rsidTr="00E652D6">
        <w:tc>
          <w:tcPr>
            <w:tcW w:w="2122" w:type="dxa"/>
            <w:shd w:val="clear" w:color="auto" w:fill="DBE5F1" w:themeFill="accent1" w:themeFillTint="33"/>
          </w:tcPr>
          <w:p w14:paraId="7C798790" w14:textId="77777777" w:rsidR="00DB538A" w:rsidRPr="00E13A92" w:rsidRDefault="00DB538A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shd w:val="clear" w:color="auto" w:fill="DBE5F1" w:themeFill="accent1" w:themeFillTint="33"/>
          </w:tcPr>
          <w:p w14:paraId="5D529540" w14:textId="77777777" w:rsidR="00DB538A" w:rsidRPr="00E13A92" w:rsidRDefault="00DB538A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shd w:val="clear" w:color="auto" w:fill="DBE5F1" w:themeFill="accent1" w:themeFillTint="33"/>
          </w:tcPr>
          <w:p w14:paraId="44348E7E" w14:textId="77777777" w:rsidR="00DB538A" w:rsidRPr="00E13A92" w:rsidRDefault="00DB538A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DB538A" w14:paraId="31B6F514" w14:textId="77777777" w:rsidTr="00E652D6">
        <w:tc>
          <w:tcPr>
            <w:tcW w:w="2122" w:type="dxa"/>
          </w:tcPr>
          <w:p w14:paraId="77EB612D" w14:textId="77777777" w:rsidR="00DB538A" w:rsidRDefault="00DB538A" w:rsidP="00E652D6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</w:tcPr>
          <w:p w14:paraId="1BFC0452" w14:textId="77777777" w:rsidR="00DB538A" w:rsidRDefault="00DB538A" w:rsidP="00E652D6">
            <w:pPr>
              <w:pStyle w:val="Brdtekst"/>
            </w:pPr>
            <w:r>
              <w:t>Skriver ut pakkseddel på markerte eller alle linjer.</w:t>
            </w:r>
          </w:p>
        </w:tc>
        <w:tc>
          <w:tcPr>
            <w:tcW w:w="3126" w:type="dxa"/>
          </w:tcPr>
          <w:p w14:paraId="2E3E72C4" w14:textId="77777777" w:rsidR="00DB538A" w:rsidRDefault="00DB538A" w:rsidP="00E652D6">
            <w:pPr>
              <w:pStyle w:val="Brdtekst"/>
            </w:pPr>
            <w:r>
              <w:t>Linjer hvor pakkseddel er skrevet ut, forsvinner fra listen. De legger seg da under ‘</w:t>
            </w:r>
            <w:r w:rsidRPr="006354DB">
              <w:rPr>
                <w:i/>
                <w:iCs/>
              </w:rPr>
              <w:t>Pakkseddel skrevet</w:t>
            </w:r>
            <w:r>
              <w:t>’.</w:t>
            </w:r>
          </w:p>
          <w:p w14:paraId="2CC58CCA" w14:textId="77777777" w:rsidR="00DB538A" w:rsidRDefault="00DB538A" w:rsidP="00E652D6">
            <w:pPr>
              <w:pStyle w:val="Brdtekst"/>
            </w:pPr>
          </w:p>
        </w:tc>
      </w:tr>
      <w:tr w:rsidR="00DB538A" w14:paraId="36CA3405" w14:textId="77777777" w:rsidTr="00E652D6">
        <w:tc>
          <w:tcPr>
            <w:tcW w:w="2122" w:type="dxa"/>
          </w:tcPr>
          <w:p w14:paraId="52E4D5FC" w14:textId="77777777" w:rsidR="00DB538A" w:rsidRDefault="00DB538A" w:rsidP="00E652D6">
            <w:pPr>
              <w:pStyle w:val="Brdtekst"/>
            </w:pPr>
            <w:r>
              <w:t>Skriv postpakke etikett</w:t>
            </w:r>
          </w:p>
        </w:tc>
        <w:tc>
          <w:tcPr>
            <w:tcW w:w="4129" w:type="dxa"/>
          </w:tcPr>
          <w:p w14:paraId="2FF1F698" w14:textId="77777777" w:rsidR="00DB538A" w:rsidRDefault="00DB538A" w:rsidP="00E652D6">
            <w:pPr>
              <w:pStyle w:val="Brdtekst"/>
            </w:pPr>
            <w:r>
              <w:t>Utskrift av postpakke etikett.</w:t>
            </w:r>
          </w:p>
          <w:p w14:paraId="708DFB15" w14:textId="77777777" w:rsidR="00DB538A" w:rsidRDefault="00DB538A" w:rsidP="00E652D6">
            <w:pPr>
              <w:pStyle w:val="Brdtekst"/>
            </w:pPr>
          </w:p>
        </w:tc>
        <w:tc>
          <w:tcPr>
            <w:tcW w:w="3126" w:type="dxa"/>
          </w:tcPr>
          <w:p w14:paraId="11E65AFA" w14:textId="77777777" w:rsidR="00DB538A" w:rsidRDefault="00DB538A" w:rsidP="00E652D6">
            <w:pPr>
              <w:pStyle w:val="Brdtekst"/>
            </w:pPr>
            <w:r>
              <w:t xml:space="preserve">Informasjon legges ut til Consignor, som skriver ut etiketten. Etikettinformasjonen hentes tilbake og legges inn på ordren. Det kan ta </w:t>
            </w:r>
            <w:r>
              <w:lastRenderedPageBreak/>
              <w:t>noe tid før ordren er oppdatert med informasjonen.</w:t>
            </w:r>
          </w:p>
          <w:p w14:paraId="4D3CF685" w14:textId="77777777" w:rsidR="00DB538A" w:rsidRDefault="00DB538A" w:rsidP="00E652D6">
            <w:pPr>
              <w:pStyle w:val="Brdtekst"/>
            </w:pPr>
          </w:p>
        </w:tc>
      </w:tr>
      <w:tr w:rsidR="00DB538A" w14:paraId="69581EB9" w14:textId="77777777" w:rsidTr="00E652D6">
        <w:tc>
          <w:tcPr>
            <w:tcW w:w="2122" w:type="dxa"/>
          </w:tcPr>
          <w:p w14:paraId="063A6648" w14:textId="77777777" w:rsidR="00DB538A" w:rsidRDefault="00DB538A" w:rsidP="00E652D6">
            <w:pPr>
              <w:pStyle w:val="Brdtekst"/>
            </w:pPr>
            <w:r>
              <w:lastRenderedPageBreak/>
              <w:t>Vis postpakke etikett</w:t>
            </w:r>
          </w:p>
        </w:tc>
        <w:tc>
          <w:tcPr>
            <w:tcW w:w="4129" w:type="dxa"/>
          </w:tcPr>
          <w:p w14:paraId="0972900E" w14:textId="77777777" w:rsidR="00DB538A" w:rsidRDefault="00DB538A" w:rsidP="00E652D6">
            <w:pPr>
              <w:pStyle w:val="Brdtekst"/>
            </w:pPr>
            <w:r>
              <w:t>Viser retur postpakke etiketten på skjerm.</w:t>
            </w:r>
          </w:p>
          <w:p w14:paraId="0B0D2FE6" w14:textId="77777777" w:rsidR="00DB538A" w:rsidRDefault="00DB538A" w:rsidP="00E652D6">
            <w:pPr>
              <w:pStyle w:val="Brdtekst"/>
            </w:pPr>
          </w:p>
        </w:tc>
        <w:tc>
          <w:tcPr>
            <w:tcW w:w="3126" w:type="dxa"/>
          </w:tcPr>
          <w:p w14:paraId="13F3309F" w14:textId="77777777" w:rsidR="00DB538A" w:rsidRDefault="00DB538A" w:rsidP="00E652D6">
            <w:pPr>
              <w:pStyle w:val="Brdtekst"/>
            </w:pPr>
            <w:r>
              <w:t>Postpakke etiketten er tilgjegnelig for visning, når ordren er market med sendingsnr.</w:t>
            </w:r>
          </w:p>
          <w:p w14:paraId="739D01B9" w14:textId="77777777" w:rsidR="00DB538A" w:rsidRDefault="00DB538A" w:rsidP="00E652D6">
            <w:pPr>
              <w:pStyle w:val="Brdtekst"/>
            </w:pPr>
          </w:p>
        </w:tc>
      </w:tr>
      <w:tr w:rsidR="004E4CA1" w14:paraId="427A4D2B" w14:textId="77777777" w:rsidTr="00E652D6">
        <w:tc>
          <w:tcPr>
            <w:tcW w:w="2122" w:type="dxa"/>
          </w:tcPr>
          <w:p w14:paraId="3DD5E8F7" w14:textId="532BBA18" w:rsidR="004E4CA1" w:rsidRDefault="004E4CA1" w:rsidP="00E652D6">
            <w:pPr>
              <w:pStyle w:val="Brdtekst"/>
            </w:pPr>
            <w:r>
              <w:t>Til elektronisk plukking</w:t>
            </w:r>
          </w:p>
        </w:tc>
        <w:tc>
          <w:tcPr>
            <w:tcW w:w="4129" w:type="dxa"/>
          </w:tcPr>
          <w:p w14:paraId="5A65C50D" w14:textId="77777777" w:rsidR="004E4CA1" w:rsidRDefault="004A2A8C" w:rsidP="00E652D6">
            <w:pPr>
              <w:pStyle w:val="Brdtekst"/>
            </w:pPr>
            <w:r>
              <w:t xml:space="preserve">Legger ordren </w:t>
            </w:r>
            <w:r w:rsidR="00D6514F">
              <w:t>klar for plu</w:t>
            </w:r>
            <w:r w:rsidR="003C2E78">
              <w:t>kking</w:t>
            </w:r>
            <w:r w:rsidR="00B27707">
              <w:t xml:space="preserve"> av ordre med bruk av </w:t>
            </w:r>
            <w:r w:rsidR="00F35957">
              <w:t>håndterminal.</w:t>
            </w:r>
          </w:p>
          <w:p w14:paraId="52572EB6" w14:textId="3B738944" w:rsidR="00F35957" w:rsidRDefault="00F35957" w:rsidP="00E652D6">
            <w:pPr>
              <w:pStyle w:val="Brdtekst"/>
            </w:pPr>
          </w:p>
        </w:tc>
        <w:tc>
          <w:tcPr>
            <w:tcW w:w="3126" w:type="dxa"/>
          </w:tcPr>
          <w:p w14:paraId="75A7D3EE" w14:textId="0A1578D6" w:rsidR="004E4CA1" w:rsidRDefault="00F35957" w:rsidP="00E652D6">
            <w:pPr>
              <w:pStyle w:val="Brdtekst"/>
            </w:pPr>
            <w:r>
              <w:t xml:space="preserve">NB: Denne funksjonaliteten </w:t>
            </w:r>
            <w:r w:rsidR="00DD40B3">
              <w:t>tas I bruk ennå.</w:t>
            </w:r>
          </w:p>
        </w:tc>
      </w:tr>
      <w:tr w:rsidR="00DB538A" w14:paraId="41CB9488" w14:textId="77777777" w:rsidTr="00E652D6">
        <w:tc>
          <w:tcPr>
            <w:tcW w:w="2122" w:type="dxa"/>
          </w:tcPr>
          <w:p w14:paraId="749F9D9C" w14:textId="77777777" w:rsidR="00DB538A" w:rsidRDefault="00DB538A" w:rsidP="00E652D6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</w:tcPr>
          <w:p w14:paraId="2A6E53EC" w14:textId="77777777" w:rsidR="00DB538A" w:rsidRDefault="00DB538A" w:rsidP="00E652D6">
            <w:pPr>
              <w:pStyle w:val="Brdtekst"/>
            </w:pPr>
            <w:r>
              <w:t>Legger over ordren til Kundeservice.</w:t>
            </w:r>
          </w:p>
          <w:p w14:paraId="65964E16" w14:textId="77777777" w:rsidR="00DB538A" w:rsidRDefault="00DB538A" w:rsidP="00E652D6">
            <w:pPr>
              <w:pStyle w:val="Brdtekst"/>
            </w:pPr>
          </w:p>
        </w:tc>
        <w:tc>
          <w:tcPr>
            <w:tcW w:w="3126" w:type="dxa"/>
          </w:tcPr>
          <w:p w14:paraId="523E9B86" w14:textId="77777777" w:rsidR="00DB538A" w:rsidRDefault="00DB538A" w:rsidP="00E652D6">
            <w:pPr>
              <w:pStyle w:val="Brdtekst"/>
            </w:pPr>
            <w:r>
              <w:t>Ordrelinjen blir borte fra listen og legger seg inn på listene under Kundeservice for videre behadling.</w:t>
            </w:r>
          </w:p>
          <w:p w14:paraId="46E15559" w14:textId="77777777" w:rsidR="00DB538A" w:rsidRDefault="00DB538A" w:rsidP="00E652D6">
            <w:pPr>
              <w:pStyle w:val="Brdtekst"/>
            </w:pPr>
            <w:r>
              <w:t>NB: Nye ordre med manko, legges direkte over til kundeservice.</w:t>
            </w:r>
          </w:p>
          <w:p w14:paraId="4D93FFDD" w14:textId="77777777" w:rsidR="00DB538A" w:rsidRDefault="00DB538A" w:rsidP="00E652D6">
            <w:pPr>
              <w:pStyle w:val="Brdtekst"/>
            </w:pPr>
          </w:p>
        </w:tc>
      </w:tr>
      <w:tr w:rsidR="00DB538A" w14:paraId="4F3D20ED" w14:textId="77777777" w:rsidTr="00E652D6">
        <w:tc>
          <w:tcPr>
            <w:tcW w:w="2122" w:type="dxa"/>
          </w:tcPr>
          <w:p w14:paraId="3A0DF7AE" w14:textId="77777777" w:rsidR="00DB538A" w:rsidRDefault="00DB538A" w:rsidP="00E652D6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</w:tcPr>
          <w:p w14:paraId="44E3929F" w14:textId="77777777" w:rsidR="00DB538A" w:rsidRDefault="00DB538A" w:rsidP="00E652D6">
            <w:pPr>
              <w:pStyle w:val="Brdtekst"/>
            </w:pPr>
            <w:r>
              <w:t>Kanselerer ordren I sin helhet.</w:t>
            </w:r>
          </w:p>
          <w:p w14:paraId="697CB161" w14:textId="77777777" w:rsidR="00DB538A" w:rsidRDefault="00DB538A" w:rsidP="00E652D6">
            <w:pPr>
              <w:pStyle w:val="Brdtekst"/>
            </w:pPr>
          </w:p>
        </w:tc>
        <w:tc>
          <w:tcPr>
            <w:tcW w:w="3126" w:type="dxa"/>
          </w:tcPr>
          <w:p w14:paraId="6FADCB59" w14:textId="77777777" w:rsidR="00DB538A" w:rsidRDefault="00DB538A" w:rsidP="00E652D6">
            <w:pPr>
              <w:pStyle w:val="Brdtekst"/>
            </w:pPr>
            <w:r>
              <w:t xml:space="preserve">Kanseleringsmelding sendes også til nettbutikken, hvor ordren også der kanseleres. </w:t>
            </w:r>
          </w:p>
          <w:p w14:paraId="795F11DC" w14:textId="77777777" w:rsidR="00DB538A" w:rsidRDefault="00DB538A" w:rsidP="00E652D6">
            <w:pPr>
              <w:pStyle w:val="Brdtekst"/>
            </w:pPr>
          </w:p>
        </w:tc>
      </w:tr>
    </w:tbl>
    <w:p w14:paraId="3AA8EBF3" w14:textId="7978F6E1" w:rsidR="00330799" w:rsidRPr="00330799" w:rsidRDefault="00330799" w:rsidP="00330799">
      <w:pPr>
        <w:pStyle w:val="Brdtekst"/>
      </w:pPr>
    </w:p>
    <w:p w14:paraId="1EB3E491" w14:textId="77777777" w:rsidR="00DB538A" w:rsidRDefault="00DB538A">
      <w:pPr>
        <w:rPr>
          <w:rFonts w:ascii="Arial" w:hAnsi="Arial"/>
          <w:b/>
          <w:sz w:val="28"/>
        </w:rPr>
      </w:pPr>
      <w:r>
        <w:br w:type="page"/>
      </w:r>
    </w:p>
    <w:p w14:paraId="7D70A7FC" w14:textId="70238BB7" w:rsidR="00EC41FA" w:rsidRDefault="009E0353" w:rsidP="00330799">
      <w:pPr>
        <w:pStyle w:val="Overskrift3"/>
      </w:pPr>
      <w:r>
        <w:lastRenderedPageBreak/>
        <w:t>Elektronisk plukking</w:t>
      </w:r>
    </w:p>
    <w:p w14:paraId="65E95F2A" w14:textId="3926784B" w:rsidR="00330799" w:rsidRPr="00330799" w:rsidRDefault="0075265D" w:rsidP="00330799">
      <w:pPr>
        <w:pStyle w:val="Brdtekst"/>
      </w:pPr>
      <w:proofErr w:type="gramStart"/>
      <w:r>
        <w:t>Funksjonen er ikke klargjort for bruk.</w:t>
      </w:r>
      <w:proofErr w:type="gramEnd"/>
    </w:p>
    <w:p w14:paraId="57A40242" w14:textId="77777777" w:rsidR="00DA351B" w:rsidRDefault="00DA351B">
      <w:pPr>
        <w:rPr>
          <w:rFonts w:ascii="Arial" w:hAnsi="Arial"/>
          <w:b/>
          <w:sz w:val="28"/>
        </w:rPr>
      </w:pPr>
      <w:r>
        <w:br w:type="page"/>
      </w:r>
    </w:p>
    <w:p w14:paraId="5DD9D774" w14:textId="43CBCB2A" w:rsidR="00EC41FA" w:rsidRDefault="00EC41FA" w:rsidP="00330799">
      <w:pPr>
        <w:pStyle w:val="Overskrift3"/>
      </w:pPr>
      <w:r>
        <w:lastRenderedPageBreak/>
        <w:t xml:space="preserve">Levert kunde </w:t>
      </w:r>
      <w:proofErr w:type="gramStart"/>
      <w:r>
        <w:t>og</w:t>
      </w:r>
      <w:proofErr w:type="gramEnd"/>
      <w:r>
        <w:t xml:space="preserve"> fakturert</w:t>
      </w:r>
    </w:p>
    <w:p w14:paraId="4C09F478" w14:textId="77777777" w:rsidR="00675D58" w:rsidRDefault="00675D58" w:rsidP="00675D58">
      <w:pPr>
        <w:pStyle w:val="Brdtekst"/>
      </w:pPr>
      <w:r>
        <w:t>For å åpne listen, benyttes menyvalg ‘</w:t>
      </w:r>
      <w:r>
        <w:rPr>
          <w:i/>
          <w:iCs/>
        </w:rPr>
        <w:t>Postpakk etikett skrevet</w:t>
      </w:r>
      <w:r w:rsidRPr="00680B8F">
        <w:rPr>
          <w:i/>
          <w:iCs/>
        </w:rPr>
        <w:t>t</w:t>
      </w:r>
      <w:r>
        <w:t>’.</w:t>
      </w:r>
    </w:p>
    <w:p w14:paraId="326ABC2A" w14:textId="77777777" w:rsidR="007A4DA6" w:rsidRDefault="007A4DA6" w:rsidP="007A4DA6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521DF59E" wp14:editId="0605DB16">
            <wp:extent cx="5960745" cy="1410335"/>
            <wp:effectExtent l="0" t="0" r="1905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F3E" w14:textId="6D474A4A" w:rsidR="00675D58" w:rsidRDefault="007A4DA6" w:rsidP="007A4DA6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7</w:t>
      </w:r>
      <w:r w:rsidR="000049FB">
        <w:rPr>
          <w:noProof/>
        </w:rPr>
        <w:fldChar w:fldCharType="end"/>
      </w:r>
      <w:r>
        <w:t xml:space="preserve"> Levert kunde </w:t>
      </w:r>
      <w:proofErr w:type="gramStart"/>
      <w:r>
        <w:t>og</w:t>
      </w:r>
      <w:proofErr w:type="gramEnd"/>
      <w:r>
        <w:t xml:space="preserve"> fakturert</w:t>
      </w:r>
    </w:p>
    <w:p w14:paraId="52DC39EC" w14:textId="77777777" w:rsidR="007A4DA6" w:rsidRDefault="007A4DA6" w:rsidP="00675D58">
      <w:pPr>
        <w:pStyle w:val="Brdtekst"/>
      </w:pPr>
    </w:p>
    <w:p w14:paraId="16D796E6" w14:textId="0BFA764D" w:rsidR="00675D58" w:rsidRDefault="00675D58" w:rsidP="00675D58">
      <w:pPr>
        <w:pStyle w:val="Brdtekst"/>
      </w:pPr>
      <w:r>
        <w:t xml:space="preserve">Listen viser ordre </w:t>
      </w:r>
      <w:r w:rsidR="007A4DA6">
        <w:t>som</w:t>
      </w:r>
      <w:r w:rsidR="00F85822">
        <w:t xml:space="preserve"> </w:t>
      </w:r>
      <w:r w:rsidR="007A4DA6">
        <w:t xml:space="preserve">er utlevert til </w:t>
      </w:r>
      <w:r w:rsidR="00007790">
        <w:t>kunde</w:t>
      </w:r>
      <w:r>
        <w:t>.</w:t>
      </w:r>
      <w:r w:rsidR="00007790">
        <w:t xml:space="preserve"> Dvs. varene er pakket </w:t>
      </w:r>
      <w:proofErr w:type="gramStart"/>
      <w:r w:rsidR="00007790">
        <w:t>og</w:t>
      </w:r>
      <w:proofErr w:type="gramEnd"/>
      <w:r w:rsidR="00007790">
        <w:t xml:space="preserve"> levert posten. </w:t>
      </w:r>
      <w:r>
        <w:t xml:space="preserve"> </w:t>
      </w:r>
    </w:p>
    <w:p w14:paraId="66D9999F" w14:textId="77777777" w:rsidR="005E11BD" w:rsidRDefault="005E11BD" w:rsidP="005E11BD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76CFCEE4" wp14:editId="0D79BE6E">
            <wp:extent cx="5960745" cy="3193415"/>
            <wp:effectExtent l="0" t="0" r="1905" b="6985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B731" w14:textId="743B7854" w:rsidR="00675D58" w:rsidRDefault="005E11BD" w:rsidP="005E11BD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8</w:t>
      </w:r>
      <w:r w:rsidR="000049FB">
        <w:rPr>
          <w:noProof/>
        </w:rPr>
        <w:fldChar w:fldCharType="end"/>
      </w:r>
      <w:r>
        <w:t xml:space="preserve"> Levert kunde </w:t>
      </w:r>
      <w:proofErr w:type="gramStart"/>
      <w:r>
        <w:t>og</w:t>
      </w:r>
      <w:proofErr w:type="gramEnd"/>
      <w:r>
        <w:t xml:space="preserve"> fakturert.</w:t>
      </w:r>
    </w:p>
    <w:p w14:paraId="078C1DB6" w14:textId="206748FD" w:rsidR="00246267" w:rsidRDefault="00912D38" w:rsidP="00675D58">
      <w:pPr>
        <w:pStyle w:val="Brdtekst"/>
        <w:keepNext/>
      </w:pPr>
      <w:r>
        <w:lastRenderedPageBreak/>
        <w:t>Dialog som kommer opp når mail funksjonen benyttes.</w:t>
      </w:r>
      <w:r w:rsidR="00CA09FF">
        <w:t xml:space="preserve"> </w:t>
      </w:r>
      <w:r w:rsidR="00DA4013">
        <w:t xml:space="preserve">Teksten i mailen </w:t>
      </w:r>
      <w:proofErr w:type="gramStart"/>
      <w:r w:rsidR="00DA4013">
        <w:t>kan</w:t>
      </w:r>
      <w:proofErr w:type="gramEnd"/>
      <w:r w:rsidR="00DA4013">
        <w:t xml:space="preserve"> redigeres</w:t>
      </w:r>
      <w:r w:rsidR="006F507A">
        <w:t>, og/eller mer tekst kan legges inn.</w:t>
      </w:r>
    </w:p>
    <w:p w14:paraId="2D9E8601" w14:textId="49933E6E" w:rsidR="00FD4840" w:rsidRDefault="00824180" w:rsidP="00FD4840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30CED20F" wp14:editId="095D69F6">
            <wp:extent cx="4990476" cy="3914286"/>
            <wp:effectExtent l="0" t="0" r="635" b="0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9279" w14:textId="0649AD71" w:rsidR="00675D58" w:rsidRDefault="00FD4840" w:rsidP="00FD4840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9</w:t>
      </w:r>
      <w:r w:rsidR="000049FB">
        <w:rPr>
          <w:noProof/>
        </w:rPr>
        <w:fldChar w:fldCharType="end"/>
      </w:r>
      <w:r>
        <w:t xml:space="preserve"> Dialog sending av eMail</w:t>
      </w:r>
    </w:p>
    <w:p w14:paraId="1F8C26D5" w14:textId="77777777" w:rsidR="00FD4840" w:rsidRDefault="00FD4840" w:rsidP="00675D58">
      <w:pPr>
        <w:pStyle w:val="Brdtekst"/>
        <w:keepNext/>
      </w:pPr>
    </w:p>
    <w:p w14:paraId="3B36F2E1" w14:textId="77777777" w:rsidR="00675D58" w:rsidRPr="00605891" w:rsidRDefault="00675D58" w:rsidP="00675D58">
      <w:pPr>
        <w:pStyle w:val="Brdtekst"/>
        <w:rPr>
          <w:b/>
          <w:bCs/>
        </w:rPr>
      </w:pPr>
      <w:r w:rsidRPr="00605891">
        <w:rPr>
          <w:b/>
          <w:bCs/>
        </w:rPr>
        <w:t>Fuksjonsoversikt:</w:t>
      </w:r>
    </w:p>
    <w:p w14:paraId="46106579" w14:textId="0D0A9C25" w:rsidR="00675D58" w:rsidRDefault="00A71763" w:rsidP="00675D58">
      <w:pPr>
        <w:pStyle w:val="Brdtekst"/>
      </w:pPr>
      <w:r>
        <w:rPr>
          <w:noProof/>
          <w:lang w:val="nb-NO" w:eastAsia="nb-NO"/>
        </w:rPr>
        <w:drawing>
          <wp:inline distT="0" distB="0" distL="0" distR="0" wp14:anchorId="6B14F089" wp14:editId="05890C27">
            <wp:extent cx="5960745" cy="255270"/>
            <wp:effectExtent l="0" t="0" r="1905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B496" w14:textId="77777777" w:rsidR="00675D58" w:rsidRDefault="00675D58" w:rsidP="00675D58">
      <w:pPr>
        <w:pStyle w:val="Brdtekst"/>
      </w:pPr>
      <w:r>
        <w:t>Funksjoner i verktøylinje: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4129"/>
        <w:gridCol w:w="3126"/>
      </w:tblGrid>
      <w:tr w:rsidR="00675D58" w14:paraId="56ACC767" w14:textId="77777777" w:rsidTr="00E652D6">
        <w:tc>
          <w:tcPr>
            <w:tcW w:w="2122" w:type="dxa"/>
            <w:shd w:val="clear" w:color="auto" w:fill="DBE5F1" w:themeFill="accent1" w:themeFillTint="33"/>
          </w:tcPr>
          <w:p w14:paraId="0849D256" w14:textId="77777777" w:rsidR="00675D58" w:rsidRPr="00E13A92" w:rsidRDefault="00675D58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shd w:val="clear" w:color="auto" w:fill="DBE5F1" w:themeFill="accent1" w:themeFillTint="33"/>
          </w:tcPr>
          <w:p w14:paraId="1316D9D4" w14:textId="77777777" w:rsidR="00675D58" w:rsidRPr="00E13A92" w:rsidRDefault="00675D58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shd w:val="clear" w:color="auto" w:fill="DBE5F1" w:themeFill="accent1" w:themeFillTint="33"/>
          </w:tcPr>
          <w:p w14:paraId="6EAF5069" w14:textId="77777777" w:rsidR="00675D58" w:rsidRPr="00E13A92" w:rsidRDefault="00675D58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675D58" w14:paraId="5B2816F1" w14:textId="77777777" w:rsidTr="00E652D6">
        <w:tc>
          <w:tcPr>
            <w:tcW w:w="2122" w:type="dxa"/>
          </w:tcPr>
          <w:p w14:paraId="3D6A8C9D" w14:textId="77777777" w:rsidR="00675D58" w:rsidRDefault="00675D58" w:rsidP="00E652D6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</w:tcPr>
          <w:p w14:paraId="3BA146D7" w14:textId="77777777" w:rsidR="00675D58" w:rsidRDefault="00675D58" w:rsidP="00E652D6">
            <w:pPr>
              <w:pStyle w:val="Brdtekst"/>
            </w:pPr>
            <w:r>
              <w:t>Skriver ut pakkseddel på markerte eller alle linjer.</w:t>
            </w:r>
          </w:p>
        </w:tc>
        <w:tc>
          <w:tcPr>
            <w:tcW w:w="3126" w:type="dxa"/>
          </w:tcPr>
          <w:p w14:paraId="35277DD9" w14:textId="77777777" w:rsidR="00675D58" w:rsidRDefault="00675D58" w:rsidP="00E652D6">
            <w:pPr>
              <w:pStyle w:val="Brdtekst"/>
            </w:pPr>
            <w:r>
              <w:t>Linjer hvor pakkseddel er skrevet ut, forsvinner fra listen. De legger seg da under ‘</w:t>
            </w:r>
            <w:r w:rsidRPr="006354DB">
              <w:rPr>
                <w:i/>
                <w:iCs/>
              </w:rPr>
              <w:t>Pakkseddel skrevet</w:t>
            </w:r>
            <w:r>
              <w:t>’.</w:t>
            </w:r>
          </w:p>
          <w:p w14:paraId="4713BC35" w14:textId="77777777" w:rsidR="00675D58" w:rsidRDefault="00675D58" w:rsidP="00E652D6">
            <w:pPr>
              <w:pStyle w:val="Brdtekst"/>
            </w:pPr>
          </w:p>
        </w:tc>
      </w:tr>
      <w:tr w:rsidR="00675D58" w14:paraId="4ECF4948" w14:textId="77777777" w:rsidTr="00E652D6">
        <w:tc>
          <w:tcPr>
            <w:tcW w:w="2122" w:type="dxa"/>
          </w:tcPr>
          <w:p w14:paraId="2C0505A7" w14:textId="77777777" w:rsidR="00675D58" w:rsidRDefault="00675D58" w:rsidP="00E652D6">
            <w:pPr>
              <w:pStyle w:val="Brdtekst"/>
            </w:pPr>
            <w:r>
              <w:t>Skriv postpakke etikett</w:t>
            </w:r>
          </w:p>
        </w:tc>
        <w:tc>
          <w:tcPr>
            <w:tcW w:w="4129" w:type="dxa"/>
          </w:tcPr>
          <w:p w14:paraId="57B692EF" w14:textId="77777777" w:rsidR="00675D58" w:rsidRDefault="00675D58" w:rsidP="00E652D6">
            <w:pPr>
              <w:pStyle w:val="Brdtekst"/>
            </w:pPr>
            <w:r>
              <w:t>Utskrift av postpakke etikett.</w:t>
            </w:r>
          </w:p>
          <w:p w14:paraId="122FCEAB" w14:textId="77777777" w:rsidR="00675D58" w:rsidRDefault="00675D58" w:rsidP="00E652D6">
            <w:pPr>
              <w:pStyle w:val="Brdtekst"/>
            </w:pPr>
          </w:p>
        </w:tc>
        <w:tc>
          <w:tcPr>
            <w:tcW w:w="3126" w:type="dxa"/>
          </w:tcPr>
          <w:p w14:paraId="4F18228E" w14:textId="77777777" w:rsidR="00675D58" w:rsidRDefault="00675D58" w:rsidP="00E652D6">
            <w:pPr>
              <w:pStyle w:val="Brdtekst"/>
            </w:pPr>
            <w:r>
              <w:t>Informasjon legges ut til Consignor, som skriver ut etiketten. Etikettinformasjonen hentes tilbake og legges inn på ordren. Det kan ta noe tid før ordren er oppdatert med informasjonen.</w:t>
            </w:r>
          </w:p>
          <w:p w14:paraId="6BF27068" w14:textId="77777777" w:rsidR="00675D58" w:rsidRDefault="00675D58" w:rsidP="00E652D6">
            <w:pPr>
              <w:pStyle w:val="Brdtekst"/>
            </w:pPr>
          </w:p>
        </w:tc>
      </w:tr>
      <w:tr w:rsidR="00675D58" w14:paraId="4AE630D4" w14:textId="77777777" w:rsidTr="00E652D6">
        <w:tc>
          <w:tcPr>
            <w:tcW w:w="2122" w:type="dxa"/>
          </w:tcPr>
          <w:p w14:paraId="013B209C" w14:textId="77777777" w:rsidR="00675D58" w:rsidRDefault="00675D58" w:rsidP="00E652D6">
            <w:pPr>
              <w:pStyle w:val="Brdtekst"/>
            </w:pPr>
            <w:r>
              <w:t>Vis postpakke etikett</w:t>
            </w:r>
          </w:p>
        </w:tc>
        <w:tc>
          <w:tcPr>
            <w:tcW w:w="4129" w:type="dxa"/>
          </w:tcPr>
          <w:p w14:paraId="545E9ECB" w14:textId="77777777" w:rsidR="00675D58" w:rsidRDefault="00675D58" w:rsidP="00E652D6">
            <w:pPr>
              <w:pStyle w:val="Brdtekst"/>
            </w:pPr>
            <w:r>
              <w:t>Viser retur postpakke etiketten på skjerm.</w:t>
            </w:r>
          </w:p>
          <w:p w14:paraId="4CFEAC56" w14:textId="77777777" w:rsidR="00675D58" w:rsidRDefault="00675D58" w:rsidP="00E652D6">
            <w:pPr>
              <w:pStyle w:val="Brdtekst"/>
            </w:pPr>
          </w:p>
        </w:tc>
        <w:tc>
          <w:tcPr>
            <w:tcW w:w="3126" w:type="dxa"/>
          </w:tcPr>
          <w:p w14:paraId="61263555" w14:textId="77777777" w:rsidR="00675D58" w:rsidRDefault="00675D58" w:rsidP="00E652D6">
            <w:pPr>
              <w:pStyle w:val="Brdtekst"/>
            </w:pPr>
            <w:r>
              <w:t>Postpakke etiketten er tilgjegnelig for visning, når ordren er market med sendingsnr.</w:t>
            </w:r>
          </w:p>
          <w:p w14:paraId="11D8F2C5" w14:textId="77777777" w:rsidR="00675D58" w:rsidRDefault="00675D58" w:rsidP="00E652D6">
            <w:pPr>
              <w:pStyle w:val="Brdtekst"/>
            </w:pPr>
          </w:p>
        </w:tc>
      </w:tr>
      <w:tr w:rsidR="00675D58" w14:paraId="4A66FADD" w14:textId="77777777" w:rsidTr="00E652D6">
        <w:tc>
          <w:tcPr>
            <w:tcW w:w="2122" w:type="dxa"/>
          </w:tcPr>
          <w:p w14:paraId="7BEC16DE" w14:textId="14F422F4" w:rsidR="00675D58" w:rsidRDefault="00A71763" w:rsidP="00E652D6">
            <w:pPr>
              <w:pStyle w:val="Brdtekst"/>
            </w:pPr>
            <w:r>
              <w:t>Send postpakke etikett</w:t>
            </w:r>
            <w:r w:rsidR="000C1292">
              <w:t xml:space="preserve"> på email.</w:t>
            </w:r>
          </w:p>
        </w:tc>
        <w:tc>
          <w:tcPr>
            <w:tcW w:w="4129" w:type="dxa"/>
          </w:tcPr>
          <w:p w14:paraId="5CF72833" w14:textId="5D4FBDCE" w:rsidR="00675D58" w:rsidRDefault="00A5719B" w:rsidP="00E652D6">
            <w:pPr>
              <w:pStyle w:val="Brdtekst"/>
            </w:pPr>
            <w:r>
              <w:t>Sender RETUR postpakke etiketten</w:t>
            </w:r>
            <w:r w:rsidR="003F7696">
              <w:t xml:space="preserve"> via email.</w:t>
            </w:r>
          </w:p>
        </w:tc>
        <w:tc>
          <w:tcPr>
            <w:tcW w:w="3126" w:type="dxa"/>
          </w:tcPr>
          <w:p w14:paraId="769621BD" w14:textId="0BC569E8" w:rsidR="00675D58" w:rsidRDefault="003F7696" w:rsidP="00E652D6">
            <w:pPr>
              <w:pStyle w:val="Brdtekst"/>
            </w:pPr>
            <w:r>
              <w:t xml:space="preserve">Mail dialogen gir mulighet til å skrive inn </w:t>
            </w:r>
            <w:r w:rsidR="008B5209">
              <w:t xml:space="preserve">mer innformasjon til </w:t>
            </w:r>
            <w:r w:rsidR="008B5209">
              <w:lastRenderedPageBreak/>
              <w:t>kunden, hvis dette er nødvendig.</w:t>
            </w:r>
          </w:p>
          <w:p w14:paraId="10CE0373" w14:textId="28FFC0DA" w:rsidR="008B5209" w:rsidRDefault="008B5209" w:rsidP="00E652D6">
            <w:pPr>
              <w:pStyle w:val="Brdtekst"/>
            </w:pPr>
          </w:p>
        </w:tc>
      </w:tr>
      <w:tr w:rsidR="00675D58" w14:paraId="3E23EACC" w14:textId="77777777" w:rsidTr="00E652D6">
        <w:tc>
          <w:tcPr>
            <w:tcW w:w="2122" w:type="dxa"/>
          </w:tcPr>
          <w:p w14:paraId="6BB2D0F1" w14:textId="77777777" w:rsidR="00675D58" w:rsidRDefault="00675D58" w:rsidP="00E652D6">
            <w:pPr>
              <w:pStyle w:val="Brdtekst"/>
            </w:pPr>
            <w:r>
              <w:lastRenderedPageBreak/>
              <w:t>Send til Kundeservice</w:t>
            </w:r>
          </w:p>
        </w:tc>
        <w:tc>
          <w:tcPr>
            <w:tcW w:w="4129" w:type="dxa"/>
          </w:tcPr>
          <w:p w14:paraId="46069387" w14:textId="77777777" w:rsidR="00675D58" w:rsidRDefault="00675D58" w:rsidP="00E652D6">
            <w:pPr>
              <w:pStyle w:val="Brdtekst"/>
            </w:pPr>
            <w:r>
              <w:t>Legger over ordren til Kundeservice.</w:t>
            </w:r>
          </w:p>
          <w:p w14:paraId="05568421" w14:textId="77777777" w:rsidR="00675D58" w:rsidRDefault="00675D58" w:rsidP="00E652D6">
            <w:pPr>
              <w:pStyle w:val="Brdtekst"/>
            </w:pPr>
          </w:p>
        </w:tc>
        <w:tc>
          <w:tcPr>
            <w:tcW w:w="3126" w:type="dxa"/>
          </w:tcPr>
          <w:p w14:paraId="6317908C" w14:textId="77777777" w:rsidR="00675D58" w:rsidRDefault="00675D58" w:rsidP="00E652D6">
            <w:pPr>
              <w:pStyle w:val="Brdtekst"/>
            </w:pPr>
            <w:r>
              <w:t>Ordrelinjen blir borte fra listen og legger seg inn på listene under Kundeservice for videre behadling.</w:t>
            </w:r>
          </w:p>
          <w:p w14:paraId="1A112B4B" w14:textId="77777777" w:rsidR="00675D58" w:rsidRDefault="00675D58" w:rsidP="00E652D6">
            <w:pPr>
              <w:pStyle w:val="Brdtekst"/>
            </w:pPr>
            <w:r>
              <w:t>NB: Nye ordre med manko, legges direkte over til kundeservice.</w:t>
            </w:r>
          </w:p>
          <w:p w14:paraId="1FB6AD52" w14:textId="77777777" w:rsidR="00675D58" w:rsidRDefault="00675D58" w:rsidP="00E652D6">
            <w:pPr>
              <w:pStyle w:val="Brdtekst"/>
            </w:pPr>
          </w:p>
        </w:tc>
      </w:tr>
      <w:tr w:rsidR="00675D58" w14:paraId="5764DBA4" w14:textId="77777777" w:rsidTr="00E652D6">
        <w:tc>
          <w:tcPr>
            <w:tcW w:w="2122" w:type="dxa"/>
          </w:tcPr>
          <w:p w14:paraId="02F35CF2" w14:textId="49BCE2E3" w:rsidR="00675D58" w:rsidRDefault="005D5B7B" w:rsidP="00E652D6">
            <w:pPr>
              <w:pStyle w:val="Brdtekst"/>
            </w:pPr>
            <w:r>
              <w:t>Skriv faktura</w:t>
            </w:r>
          </w:p>
        </w:tc>
        <w:tc>
          <w:tcPr>
            <w:tcW w:w="4129" w:type="dxa"/>
          </w:tcPr>
          <w:p w14:paraId="07368BCA" w14:textId="77777777" w:rsidR="00675D58" w:rsidRDefault="005D5B7B" w:rsidP="00E652D6">
            <w:pPr>
              <w:pStyle w:val="Brdtekst"/>
            </w:pPr>
            <w:r>
              <w:t>Utskrift av faktura som er generert i butikksystemet.</w:t>
            </w:r>
          </w:p>
          <w:p w14:paraId="5DFF627D" w14:textId="7A3CBD49" w:rsidR="00960DA4" w:rsidRDefault="00960DA4" w:rsidP="00E652D6">
            <w:pPr>
              <w:pStyle w:val="Brdtekst"/>
            </w:pPr>
          </w:p>
        </w:tc>
        <w:tc>
          <w:tcPr>
            <w:tcW w:w="3126" w:type="dxa"/>
          </w:tcPr>
          <w:p w14:paraId="5057858D" w14:textId="77777777" w:rsidR="00675D58" w:rsidRDefault="00473DB6" w:rsidP="00E652D6">
            <w:pPr>
              <w:pStyle w:val="Brdtekst"/>
            </w:pPr>
            <w:r>
              <w:t xml:space="preserve">NB: </w:t>
            </w:r>
            <w:r w:rsidR="0098241B">
              <w:t xml:space="preserve">Denne utskriften har et annet format </w:t>
            </w:r>
            <w:r w:rsidR="00AC0F6E">
              <w:t>pakk</w:t>
            </w:r>
            <w:r w:rsidR="00422874">
              <w:t>seddelen som ble sendt kunde med varene. Den skal ikke sendes kunden.</w:t>
            </w:r>
          </w:p>
          <w:p w14:paraId="1D01569F" w14:textId="64BD61A3" w:rsidR="00422874" w:rsidRDefault="00422874" w:rsidP="00E652D6">
            <w:pPr>
              <w:pStyle w:val="Brdtekst"/>
            </w:pPr>
          </w:p>
        </w:tc>
      </w:tr>
    </w:tbl>
    <w:p w14:paraId="534B002A" w14:textId="77777777" w:rsidR="00675D58" w:rsidRPr="00330799" w:rsidRDefault="00675D58" w:rsidP="00675D58">
      <w:pPr>
        <w:pStyle w:val="Brdtekst"/>
      </w:pPr>
    </w:p>
    <w:p w14:paraId="7C3DF208" w14:textId="77777777" w:rsidR="00675D58" w:rsidRPr="00675D58" w:rsidRDefault="00675D58" w:rsidP="00675D58">
      <w:pPr>
        <w:pStyle w:val="Brdtekst"/>
      </w:pPr>
    </w:p>
    <w:p w14:paraId="092B65AB" w14:textId="7F6F4A97" w:rsidR="00330799" w:rsidRPr="00330799" w:rsidRDefault="00330799" w:rsidP="00330799">
      <w:pPr>
        <w:pStyle w:val="Brdtekst"/>
      </w:pPr>
    </w:p>
    <w:p w14:paraId="46AFFD23" w14:textId="77777777" w:rsidR="00DA351B" w:rsidRDefault="00DA351B">
      <w:pPr>
        <w:rPr>
          <w:rFonts w:ascii="Arial" w:hAnsi="Arial"/>
          <w:b/>
          <w:sz w:val="28"/>
        </w:rPr>
      </w:pPr>
      <w:r>
        <w:br w:type="page"/>
      </w:r>
    </w:p>
    <w:p w14:paraId="60E81382" w14:textId="36E9E982" w:rsidR="00EC41FA" w:rsidRDefault="00EC41FA" w:rsidP="00330799">
      <w:pPr>
        <w:pStyle w:val="Overskrift3"/>
      </w:pPr>
      <w:r>
        <w:lastRenderedPageBreak/>
        <w:t>Ikke levert</w:t>
      </w:r>
    </w:p>
    <w:p w14:paraId="42413985" w14:textId="0701759B" w:rsidR="00330799" w:rsidRPr="00330799" w:rsidRDefault="00153186" w:rsidP="00330799">
      <w:pPr>
        <w:pStyle w:val="Brdtekst"/>
      </w:pPr>
      <w:proofErr w:type="gramStart"/>
      <w:r>
        <w:t xml:space="preserve">Denne funksjonen </w:t>
      </w:r>
      <w:r w:rsidR="000D7F8B">
        <w:t xml:space="preserve">vil først bli tatt </w:t>
      </w:r>
      <w:r w:rsidR="00A509F9">
        <w:t>i</w:t>
      </w:r>
      <w:r w:rsidR="000D7F8B">
        <w:t xml:space="preserve"> bruk ved integrasjon mot postens API.</w:t>
      </w:r>
      <w:proofErr w:type="gramEnd"/>
      <w:r w:rsidR="00A509F9">
        <w:t xml:space="preserve"> </w:t>
      </w:r>
    </w:p>
    <w:p w14:paraId="140CEBD3" w14:textId="77777777" w:rsidR="00153186" w:rsidRDefault="00153186">
      <w:pPr>
        <w:rPr>
          <w:rFonts w:ascii="Arial" w:hAnsi="Arial"/>
          <w:b/>
          <w:sz w:val="28"/>
        </w:rPr>
      </w:pPr>
      <w:r>
        <w:br w:type="page"/>
      </w:r>
    </w:p>
    <w:p w14:paraId="5B486E3E" w14:textId="411D1720" w:rsidR="00EC41FA" w:rsidRDefault="00EC41FA" w:rsidP="00330799">
      <w:pPr>
        <w:pStyle w:val="Overskrift3"/>
      </w:pPr>
      <w:r>
        <w:lastRenderedPageBreak/>
        <w:t>Kanselerte</w:t>
      </w:r>
    </w:p>
    <w:p w14:paraId="04BA32F1" w14:textId="53EDBA19" w:rsidR="00330799" w:rsidRPr="00330799" w:rsidRDefault="00C15FA4" w:rsidP="00330799">
      <w:pPr>
        <w:pStyle w:val="Brdtekst"/>
      </w:pPr>
      <w:r>
        <w:t xml:space="preserve">Liste over ordre </w:t>
      </w:r>
      <w:proofErr w:type="gramStart"/>
      <w:r>
        <w:t>som</w:t>
      </w:r>
      <w:r w:rsidR="009C12DF">
        <w:t xml:space="preserve">  ikke</w:t>
      </w:r>
      <w:proofErr w:type="gramEnd"/>
      <w:r w:rsidR="009C12DF">
        <w:t xml:space="preserve"> er levert kunde og er kanselert.</w:t>
      </w:r>
      <w:r w:rsidR="00612796">
        <w:t xml:space="preserve"> </w:t>
      </w:r>
      <w:proofErr w:type="gramStart"/>
      <w:r w:rsidR="00612796">
        <w:t>Ordrene er også kanselert i nettbutikken.</w:t>
      </w:r>
      <w:proofErr w:type="gramEnd"/>
    </w:p>
    <w:p w14:paraId="214ABE71" w14:textId="77777777" w:rsidR="00C95400" w:rsidRDefault="00C95400">
      <w:pPr>
        <w:rPr>
          <w:rFonts w:ascii="Arial" w:hAnsi="Arial"/>
          <w:b/>
          <w:sz w:val="28"/>
        </w:rPr>
      </w:pPr>
      <w:r>
        <w:br w:type="page"/>
      </w:r>
    </w:p>
    <w:p w14:paraId="22D62A00" w14:textId="2BDEE6D8" w:rsidR="00EC41FA" w:rsidRDefault="00EC41FA" w:rsidP="00330799">
      <w:pPr>
        <w:pStyle w:val="Overskrift3"/>
      </w:pPr>
      <w:r>
        <w:lastRenderedPageBreak/>
        <w:t>Retur av ordre</w:t>
      </w:r>
    </w:p>
    <w:p w14:paraId="748B70EF" w14:textId="717CAC2D" w:rsidR="001B4193" w:rsidRDefault="001B4193" w:rsidP="001B4193">
      <w:pPr>
        <w:pStyle w:val="Brdtekst"/>
      </w:pPr>
      <w:r>
        <w:t>For å åpne listen, benyttes menyvalg ‘</w:t>
      </w:r>
      <w:r>
        <w:rPr>
          <w:i/>
          <w:iCs/>
        </w:rPr>
        <w:t>Postpakk etikett skrevet</w:t>
      </w:r>
      <w:r w:rsidRPr="00680B8F">
        <w:rPr>
          <w:i/>
          <w:iCs/>
        </w:rPr>
        <w:t>t</w:t>
      </w:r>
      <w:r>
        <w:t>’.</w:t>
      </w:r>
    </w:p>
    <w:p w14:paraId="1BBCC589" w14:textId="77777777" w:rsidR="00C324B1" w:rsidRDefault="00C324B1" w:rsidP="00C324B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68A4F330" wp14:editId="19C15C48">
            <wp:extent cx="5960745" cy="981710"/>
            <wp:effectExtent l="0" t="0" r="1905" b="889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2E7C" w14:textId="6911213C" w:rsidR="001B4193" w:rsidRDefault="00C324B1" w:rsidP="00C324B1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10</w:t>
      </w:r>
      <w:r w:rsidR="000049FB">
        <w:rPr>
          <w:noProof/>
        </w:rPr>
        <w:fldChar w:fldCharType="end"/>
      </w:r>
      <w:r>
        <w:t xml:space="preserve"> Retur av ordre</w:t>
      </w:r>
    </w:p>
    <w:p w14:paraId="6110CBF7" w14:textId="6769C80D" w:rsidR="001B4193" w:rsidRDefault="0056064D" w:rsidP="001B4193">
      <w:pPr>
        <w:pStyle w:val="Brdtekst"/>
      </w:pPr>
      <w:r>
        <w:t xml:space="preserve">Listen viser i utgangspunktet dagens returner, men filter </w:t>
      </w:r>
      <w:proofErr w:type="gramStart"/>
      <w:r>
        <w:t>kan</w:t>
      </w:r>
      <w:proofErr w:type="gramEnd"/>
      <w:r>
        <w:t xml:space="preserve"> åpnes slik at også ordre returnert tidigere vises.</w:t>
      </w:r>
    </w:p>
    <w:p w14:paraId="050AB341" w14:textId="77777777" w:rsidR="00026931" w:rsidRDefault="008D7092" w:rsidP="00026931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5E529367" wp14:editId="40C2A51C">
            <wp:extent cx="5960745" cy="3201035"/>
            <wp:effectExtent l="0" t="0" r="1905" b="0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F1E" w14:textId="3E0A642B" w:rsidR="001B4193" w:rsidRDefault="00026931" w:rsidP="00026931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11</w:t>
      </w:r>
      <w:r w:rsidR="000049FB">
        <w:rPr>
          <w:noProof/>
        </w:rPr>
        <w:fldChar w:fldCharType="end"/>
      </w:r>
      <w:r>
        <w:t xml:space="preserve"> Retur av ordre</w:t>
      </w:r>
    </w:p>
    <w:p w14:paraId="4E2951C8" w14:textId="037CCB2B" w:rsidR="001777B3" w:rsidRPr="001777B3" w:rsidRDefault="001777B3" w:rsidP="001B4193">
      <w:pPr>
        <w:pStyle w:val="Brdtekst"/>
        <w:keepNext/>
        <w:rPr>
          <w:b/>
          <w:bCs/>
        </w:rPr>
      </w:pPr>
      <w:r w:rsidRPr="001777B3">
        <w:rPr>
          <w:b/>
          <w:bCs/>
        </w:rPr>
        <w:t>Søk etter ordre som skal returneres:</w:t>
      </w:r>
    </w:p>
    <w:p w14:paraId="658ADC28" w14:textId="4C51F115" w:rsidR="001777B3" w:rsidRDefault="001777B3" w:rsidP="001B4193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630DABB2" wp14:editId="5C75C28A">
            <wp:extent cx="5960745" cy="308610"/>
            <wp:effectExtent l="0" t="0" r="1905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8261" w14:textId="77777777" w:rsidR="00D54BBB" w:rsidRDefault="00AD5A94" w:rsidP="001B4193">
      <w:pPr>
        <w:pStyle w:val="Brdtekst"/>
        <w:keepNext/>
      </w:pPr>
      <w:r>
        <w:t xml:space="preserve">Ordre </w:t>
      </w:r>
      <w:proofErr w:type="gramStart"/>
      <w:r>
        <w:t>kan</w:t>
      </w:r>
      <w:proofErr w:type="gramEnd"/>
      <w:r>
        <w:t xml:space="preserve"> hentes inn enten ved at</w:t>
      </w:r>
      <w:r w:rsidR="00D54BBB">
        <w:t>:</w:t>
      </w:r>
    </w:p>
    <w:p w14:paraId="0F6D9B35" w14:textId="1360CD9B" w:rsidR="00D54BBB" w:rsidRDefault="00BF46EB" w:rsidP="00D54BBB">
      <w:pPr>
        <w:pStyle w:val="Brdtekst"/>
        <w:keepNext/>
        <w:numPr>
          <w:ilvl w:val="0"/>
          <w:numId w:val="44"/>
        </w:numPr>
      </w:pPr>
      <w:r>
        <w:t xml:space="preserve">Sendingsnr skannes inn </w:t>
      </w:r>
      <w:proofErr w:type="gramStart"/>
      <w:r>
        <w:t>fra</w:t>
      </w:r>
      <w:proofErr w:type="gramEnd"/>
      <w:r>
        <w:t xml:space="preserve"> returarket mottat med de returnerte varene.</w:t>
      </w:r>
    </w:p>
    <w:p w14:paraId="03BC739A" w14:textId="092A6E0A" w:rsidR="00BF46EB" w:rsidRDefault="00D759CF" w:rsidP="00D54BBB">
      <w:pPr>
        <w:pStyle w:val="Brdtekst"/>
        <w:keepNext/>
        <w:numPr>
          <w:ilvl w:val="0"/>
          <w:numId w:val="44"/>
        </w:numPr>
      </w:pPr>
      <w:r>
        <w:t>Eksternt ordrenummer</w:t>
      </w:r>
      <w:r w:rsidR="006E732A">
        <w:t xml:space="preserve"> </w:t>
      </w:r>
      <w:proofErr w:type="gramStart"/>
      <w:r w:rsidR="008A646C">
        <w:t>kan</w:t>
      </w:r>
      <w:proofErr w:type="gramEnd"/>
      <w:r w:rsidR="008A646C">
        <w:t xml:space="preserve"> også benyttes for å hente ordren.</w:t>
      </w:r>
    </w:p>
    <w:p w14:paraId="1C6F5A50" w14:textId="015E14CF" w:rsidR="001B4193" w:rsidRDefault="00232C71" w:rsidP="001B4193">
      <w:pPr>
        <w:pStyle w:val="Brdtekst"/>
        <w:keepNext/>
      </w:pPr>
      <w:proofErr w:type="gramStart"/>
      <w:r>
        <w:t>Når ordren er funnet, opprettes en tom returordre.</w:t>
      </w:r>
      <w:proofErr w:type="gramEnd"/>
      <w:r>
        <w:t xml:space="preserve"> </w:t>
      </w:r>
      <w:proofErr w:type="gramStart"/>
      <w:r>
        <w:t>Varene som returneres nå nå skannes inn på ordren.</w:t>
      </w:r>
      <w:proofErr w:type="gramEnd"/>
    </w:p>
    <w:p w14:paraId="1150EA3F" w14:textId="7B3570BA" w:rsidR="00A8328E" w:rsidRDefault="00A8328E" w:rsidP="001B4193">
      <w:pPr>
        <w:pStyle w:val="Brdtekst"/>
        <w:keepNext/>
      </w:pPr>
    </w:p>
    <w:p w14:paraId="30A4B91B" w14:textId="6C4F0823" w:rsidR="00D9061E" w:rsidRDefault="00F12242" w:rsidP="00D9061E">
      <w:pPr>
        <w:pStyle w:val="Brdtekst"/>
      </w:pPr>
      <w:proofErr w:type="gramStart"/>
      <w:r>
        <w:t>Ny</w:t>
      </w:r>
      <w:proofErr w:type="gramEnd"/>
      <w:r>
        <w:t xml:space="preserve"> opprettet retur ordre vises. Det er ingen vareliner registrert på den ennå.</w:t>
      </w:r>
    </w:p>
    <w:p w14:paraId="3A5E00F3" w14:textId="77777777" w:rsidR="00D9061E" w:rsidRDefault="00D9061E" w:rsidP="00D9061E">
      <w:pPr>
        <w:pStyle w:val="Brdtekst"/>
        <w:keepNext/>
      </w:pPr>
      <w:r>
        <w:rPr>
          <w:noProof/>
          <w:lang w:val="nb-NO" w:eastAsia="nb-NO"/>
        </w:rPr>
        <w:lastRenderedPageBreak/>
        <w:drawing>
          <wp:inline distT="0" distB="0" distL="0" distR="0" wp14:anchorId="02E626B7" wp14:editId="5267FB4B">
            <wp:extent cx="5960745" cy="2432050"/>
            <wp:effectExtent l="0" t="0" r="1905" b="6350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3056" w14:textId="37B81504" w:rsidR="00D9061E" w:rsidRDefault="00D9061E" w:rsidP="00D9061E">
      <w:pPr>
        <w:pStyle w:val="Bildetekst"/>
      </w:pPr>
      <w:r>
        <w:t xml:space="preserve">Figure </w:t>
      </w:r>
      <w:fldSimple w:instr=" SEQ Figure \* ARABIC ">
        <w:r w:rsidR="0083134B">
          <w:rPr>
            <w:noProof/>
          </w:rPr>
          <w:t>12</w:t>
        </w:r>
      </w:fldSimple>
      <w:r>
        <w:t xml:space="preserve"> Retur av ordre. </w:t>
      </w:r>
      <w:proofErr w:type="gramStart"/>
      <w:r>
        <w:t>En retur ordre er opprettet.</w:t>
      </w:r>
      <w:proofErr w:type="gramEnd"/>
    </w:p>
    <w:p w14:paraId="0339984A" w14:textId="77777777" w:rsidR="00D9061E" w:rsidRDefault="00D9061E" w:rsidP="001B4193">
      <w:pPr>
        <w:pStyle w:val="Brdtekst"/>
        <w:keepNext/>
      </w:pPr>
    </w:p>
    <w:p w14:paraId="505B58FE" w14:textId="617AC67C" w:rsidR="00232C71" w:rsidRPr="00A8328E" w:rsidRDefault="00AA55EA" w:rsidP="001B4193">
      <w:pPr>
        <w:pStyle w:val="Brdtekst"/>
        <w:keepNext/>
        <w:rPr>
          <w:b/>
          <w:bCs/>
        </w:rPr>
      </w:pPr>
      <w:r w:rsidRPr="00A8328E">
        <w:rPr>
          <w:b/>
          <w:bCs/>
        </w:rPr>
        <w:t>Regisrering av varelinjer:</w:t>
      </w:r>
    </w:p>
    <w:p w14:paraId="3E1D5E3C" w14:textId="13C654D7" w:rsidR="00AA55EA" w:rsidRDefault="00AA55EA" w:rsidP="001B4193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15C939C5" wp14:editId="63B9F48F">
            <wp:extent cx="2238095" cy="323810"/>
            <wp:effectExtent l="0" t="0" r="0" b="635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805E" w14:textId="47C1BF8B" w:rsidR="00A8328E" w:rsidRDefault="00B86A6C" w:rsidP="001B4193">
      <w:pPr>
        <w:pStyle w:val="Brdtekst"/>
        <w:keepNext/>
      </w:pPr>
      <w:proofErr w:type="gramStart"/>
      <w:r>
        <w:t>Funksjonen over, st</w:t>
      </w:r>
      <w:r w:rsidR="00945D2C">
        <w:t>å</w:t>
      </w:r>
      <w:r>
        <w:t>r ned</w:t>
      </w:r>
      <w:r w:rsidR="00945D2C">
        <w:t>e</w:t>
      </w:r>
      <w:r>
        <w:t xml:space="preserve"> sammen med listen over ordrens varelinjer.</w:t>
      </w:r>
      <w:proofErr w:type="gramEnd"/>
      <w:r w:rsidR="000C064D">
        <w:t xml:space="preserve"> </w:t>
      </w:r>
      <w:proofErr w:type="gramStart"/>
      <w:r w:rsidR="000C064D">
        <w:t>Dialogen under åpnes når funksjonen aktiveres.</w:t>
      </w:r>
      <w:proofErr w:type="gramEnd"/>
      <w:r w:rsidR="00470CC6">
        <w:t xml:space="preserve"> Det er nå klart for å skanne inn </w:t>
      </w:r>
      <w:r w:rsidR="009B34AF">
        <w:t>strekkode</w:t>
      </w:r>
      <w:r w:rsidR="00470CC6">
        <w:t xml:space="preserve"> </w:t>
      </w:r>
      <w:proofErr w:type="gramStart"/>
      <w:r w:rsidR="00470CC6">
        <w:t>og</w:t>
      </w:r>
      <w:proofErr w:type="gramEnd"/>
      <w:r w:rsidR="00470CC6">
        <w:t xml:space="preserve"> returkode </w:t>
      </w:r>
      <w:r w:rsidR="007F5D5A">
        <w:t xml:space="preserve">på den/de varene </w:t>
      </w:r>
      <w:r w:rsidR="00470CC6">
        <w:t>som returneres.</w:t>
      </w:r>
    </w:p>
    <w:p w14:paraId="62723C98" w14:textId="48EC091B" w:rsidR="00835D00" w:rsidRDefault="00470CC6" w:rsidP="001B4193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22263584" wp14:editId="2B32E8DB">
            <wp:extent cx="5960745" cy="2939415"/>
            <wp:effectExtent l="0" t="0" r="1905" b="0"/>
            <wp:docPr id="37" name="Bil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6D80" w14:textId="1740D499" w:rsidR="000C064D" w:rsidRDefault="000C064D" w:rsidP="001B4193">
      <w:pPr>
        <w:pStyle w:val="Brdtekst"/>
        <w:keepNext/>
      </w:pPr>
    </w:p>
    <w:p w14:paraId="2D28A5E2" w14:textId="22328303" w:rsidR="00882F81" w:rsidRDefault="00882F81" w:rsidP="001B4193">
      <w:pPr>
        <w:pStyle w:val="Brdtekst"/>
        <w:keepNext/>
      </w:pPr>
      <w:r>
        <w:t>Her skjer følgende:</w:t>
      </w:r>
    </w:p>
    <w:p w14:paraId="06D8BC5F" w14:textId="2299B8D2" w:rsidR="00882F81" w:rsidRDefault="00882F81" w:rsidP="00882F81">
      <w:pPr>
        <w:pStyle w:val="Brdtekst"/>
        <w:keepNext/>
        <w:numPr>
          <w:ilvl w:val="0"/>
          <w:numId w:val="45"/>
        </w:numPr>
      </w:pPr>
      <w:r>
        <w:t xml:space="preserve">Strekkoden skannes. </w:t>
      </w:r>
    </w:p>
    <w:p w14:paraId="7E541C43" w14:textId="35051C29" w:rsidR="00882F81" w:rsidRDefault="00F4747E" w:rsidP="00882F81">
      <w:pPr>
        <w:pStyle w:val="Brdtekst"/>
        <w:keepNext/>
        <w:numPr>
          <w:ilvl w:val="1"/>
          <w:numId w:val="45"/>
        </w:numPr>
      </w:pPr>
      <w:r>
        <w:t>Varens varetekst vises bak strekkoden.</w:t>
      </w:r>
    </w:p>
    <w:p w14:paraId="20161B4D" w14:textId="5FDEBA9E" w:rsidR="00F4747E" w:rsidRDefault="00757CCE" w:rsidP="00882F81">
      <w:pPr>
        <w:pStyle w:val="Brdtekst"/>
        <w:keepNext/>
        <w:numPr>
          <w:ilvl w:val="1"/>
          <w:numId w:val="45"/>
        </w:numPr>
      </w:pPr>
      <w:r>
        <w:t>Markøren flyttes til returkode feltet.</w:t>
      </w:r>
    </w:p>
    <w:p w14:paraId="7EAA3A21" w14:textId="4FEFC011" w:rsidR="00757CCE" w:rsidRDefault="00757CCE" w:rsidP="00757CCE">
      <w:pPr>
        <w:pStyle w:val="Brdtekst"/>
        <w:keepNext/>
        <w:numPr>
          <w:ilvl w:val="0"/>
          <w:numId w:val="45"/>
        </w:numPr>
      </w:pPr>
      <w:r>
        <w:t>Returkoden skannes (Kan også søkes frem)</w:t>
      </w:r>
    </w:p>
    <w:p w14:paraId="3BA83AB2" w14:textId="4FF55658" w:rsidR="00A106F3" w:rsidRDefault="00A106F3" w:rsidP="00A106F3">
      <w:pPr>
        <w:pStyle w:val="Brdtekst"/>
        <w:keepNext/>
        <w:numPr>
          <w:ilvl w:val="1"/>
          <w:numId w:val="45"/>
        </w:numPr>
      </w:pPr>
      <w:r>
        <w:t>Returkodens tekst vises bak returkoden.</w:t>
      </w:r>
    </w:p>
    <w:p w14:paraId="11FE60E9" w14:textId="78AB2F19" w:rsidR="00A106F3" w:rsidRDefault="00A106F3" w:rsidP="00A106F3">
      <w:pPr>
        <w:pStyle w:val="Brdtekst"/>
        <w:keepNext/>
        <w:numPr>
          <w:ilvl w:val="1"/>
          <w:numId w:val="45"/>
        </w:numPr>
      </w:pPr>
      <w:r>
        <w:t xml:space="preserve">Varelinjen legges opp </w:t>
      </w:r>
      <w:r w:rsidR="002D4BF2">
        <w:t>i</w:t>
      </w:r>
      <w:r>
        <w:t xml:space="preserve"> ordrebildet under.</w:t>
      </w:r>
    </w:p>
    <w:p w14:paraId="34311BB4" w14:textId="07E8C4EA" w:rsidR="00000585" w:rsidRDefault="00000585" w:rsidP="00A106F3">
      <w:pPr>
        <w:pStyle w:val="Brdtekst"/>
        <w:keepNext/>
        <w:numPr>
          <w:ilvl w:val="1"/>
          <w:numId w:val="45"/>
        </w:numPr>
      </w:pPr>
      <w:r>
        <w:t xml:space="preserve">Markøren hopper tilbake i strekkode feltet, </w:t>
      </w:r>
      <w:proofErr w:type="gramStart"/>
      <w:r>
        <w:t>og</w:t>
      </w:r>
      <w:proofErr w:type="gramEnd"/>
      <w:r>
        <w:t xml:space="preserve"> det er klart for å registrere neste vare.</w:t>
      </w:r>
    </w:p>
    <w:p w14:paraId="26E37742" w14:textId="6E8019C8" w:rsidR="00000585" w:rsidRDefault="00596CF3" w:rsidP="00000585">
      <w:pPr>
        <w:pStyle w:val="Brdtekst"/>
        <w:keepNext/>
        <w:numPr>
          <w:ilvl w:val="0"/>
          <w:numId w:val="45"/>
        </w:numPr>
      </w:pPr>
      <w:r>
        <w:t>Bruk ‘</w:t>
      </w:r>
      <w:r w:rsidRPr="00596CF3">
        <w:rPr>
          <w:i/>
          <w:iCs/>
        </w:rPr>
        <w:t>Avslutt</w:t>
      </w:r>
      <w:r>
        <w:t>’ knappen for å lukke skjermbildet.</w:t>
      </w:r>
    </w:p>
    <w:p w14:paraId="4369ED57" w14:textId="3BA607D0" w:rsidR="00B9328A" w:rsidRDefault="00B9328A" w:rsidP="00B9328A">
      <w:pPr>
        <w:pStyle w:val="Brdtekst"/>
        <w:keepNext/>
      </w:pPr>
    </w:p>
    <w:p w14:paraId="6B869BB7" w14:textId="1DB68797" w:rsidR="00B9328A" w:rsidRDefault="00B9328A" w:rsidP="00B9328A">
      <w:pPr>
        <w:pStyle w:val="Brdtekst"/>
        <w:keepNext/>
      </w:pPr>
      <w:r>
        <w:t xml:space="preserve">NB: Husk å </w:t>
      </w:r>
      <w:r w:rsidR="002A79E7">
        <w:t>trykke ‘Utlever kredi</w:t>
      </w:r>
      <w:r w:rsidR="007541BC">
        <w:t>nota</w:t>
      </w:r>
      <w:r w:rsidR="002A79E7">
        <w:t xml:space="preserve">’ for å </w:t>
      </w:r>
      <w:r w:rsidR="007541BC">
        <w:t xml:space="preserve">utlevere returen. </w:t>
      </w:r>
      <w:proofErr w:type="gramStart"/>
      <w:r w:rsidR="007541BC">
        <w:t xml:space="preserve">Når dette gjøres, går </w:t>
      </w:r>
      <w:r w:rsidR="00655161">
        <w:t>også en melding til nettbutikken</w:t>
      </w:r>
      <w:r w:rsidR="008A3022">
        <w:t xml:space="preserve"> at varene er </w:t>
      </w:r>
      <w:r w:rsidR="00F958BC">
        <w:t>returnert til lageret.</w:t>
      </w:r>
      <w:proofErr w:type="gramEnd"/>
    </w:p>
    <w:p w14:paraId="752512EF" w14:textId="77777777" w:rsidR="00333D73" w:rsidRDefault="00FC42ED" w:rsidP="00333D73">
      <w:pPr>
        <w:pStyle w:val="Brdtekst"/>
        <w:keepNext/>
      </w:pPr>
      <w:r>
        <w:rPr>
          <w:noProof/>
          <w:lang w:val="nb-NO" w:eastAsia="nb-NO"/>
        </w:rPr>
        <w:lastRenderedPageBreak/>
        <w:drawing>
          <wp:inline distT="0" distB="0" distL="0" distR="0" wp14:anchorId="2688883A" wp14:editId="2143D09C">
            <wp:extent cx="5960745" cy="3260725"/>
            <wp:effectExtent l="0" t="0" r="1905" b="0"/>
            <wp:docPr id="38" name="Bil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B847" w14:textId="522D6CE6" w:rsidR="00945D2C" w:rsidRDefault="00333D73" w:rsidP="00333D73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proofErr w:type="gramStart"/>
      <w:r w:rsidR="0083134B">
        <w:rPr>
          <w:noProof/>
        </w:rPr>
        <w:t>13</w:t>
      </w:r>
      <w:r w:rsidR="000049FB">
        <w:rPr>
          <w:noProof/>
        </w:rPr>
        <w:fldChar w:fldCharType="end"/>
      </w:r>
      <w:r>
        <w:t xml:space="preserve"> Registrering av varelinjer på retur ordre.1</w:t>
      </w:r>
      <w:proofErr w:type="gramEnd"/>
    </w:p>
    <w:p w14:paraId="7B2DA1B8" w14:textId="77777777" w:rsidR="000E0D04" w:rsidRDefault="000E0D04" w:rsidP="001B4193">
      <w:pPr>
        <w:pStyle w:val="Brdtekst"/>
        <w:keepNext/>
      </w:pPr>
    </w:p>
    <w:p w14:paraId="76E86CE0" w14:textId="77777777" w:rsidR="001B4193" w:rsidRPr="00605891" w:rsidRDefault="001B4193" w:rsidP="001B4193">
      <w:pPr>
        <w:pStyle w:val="Brdtekst"/>
        <w:rPr>
          <w:b/>
          <w:bCs/>
        </w:rPr>
      </w:pPr>
      <w:r w:rsidRPr="00605891">
        <w:rPr>
          <w:b/>
          <w:bCs/>
        </w:rPr>
        <w:t>Fuksjonsoversikt:</w:t>
      </w:r>
    </w:p>
    <w:p w14:paraId="4DA5C7F5" w14:textId="580A8403" w:rsidR="001B4193" w:rsidRDefault="00456F90" w:rsidP="001B4193">
      <w:pPr>
        <w:pStyle w:val="Brdtekst"/>
      </w:pPr>
      <w:r>
        <w:rPr>
          <w:noProof/>
          <w:lang w:val="nb-NO" w:eastAsia="nb-NO"/>
        </w:rPr>
        <w:drawing>
          <wp:inline distT="0" distB="0" distL="0" distR="0" wp14:anchorId="26773DA2" wp14:editId="478441D3">
            <wp:extent cx="1752381" cy="276190"/>
            <wp:effectExtent l="0" t="0" r="635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222" w14:textId="77777777" w:rsidR="001B4193" w:rsidRDefault="001B4193" w:rsidP="001B4193">
      <w:pPr>
        <w:pStyle w:val="Brdtekst"/>
      </w:pPr>
      <w:r>
        <w:t>Funksjoner i verktøylinje: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4129"/>
        <w:gridCol w:w="3126"/>
      </w:tblGrid>
      <w:tr w:rsidR="001B4193" w14:paraId="780330D1" w14:textId="77777777" w:rsidTr="00E652D6">
        <w:tc>
          <w:tcPr>
            <w:tcW w:w="2122" w:type="dxa"/>
            <w:shd w:val="clear" w:color="auto" w:fill="DBE5F1" w:themeFill="accent1" w:themeFillTint="33"/>
          </w:tcPr>
          <w:p w14:paraId="2C943447" w14:textId="77777777" w:rsidR="001B4193" w:rsidRPr="00E13A92" w:rsidRDefault="001B4193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shd w:val="clear" w:color="auto" w:fill="DBE5F1" w:themeFill="accent1" w:themeFillTint="33"/>
          </w:tcPr>
          <w:p w14:paraId="4CA6606F" w14:textId="77777777" w:rsidR="001B4193" w:rsidRPr="00E13A92" w:rsidRDefault="001B4193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shd w:val="clear" w:color="auto" w:fill="DBE5F1" w:themeFill="accent1" w:themeFillTint="33"/>
          </w:tcPr>
          <w:p w14:paraId="25CE5798" w14:textId="77777777" w:rsidR="001B4193" w:rsidRPr="00E13A92" w:rsidRDefault="001B4193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1B4193" w14:paraId="0DC21EBF" w14:textId="77777777" w:rsidTr="00E652D6">
        <w:tc>
          <w:tcPr>
            <w:tcW w:w="2122" w:type="dxa"/>
          </w:tcPr>
          <w:p w14:paraId="2D74B085" w14:textId="1FBC1238" w:rsidR="001B4193" w:rsidRDefault="00456F90" w:rsidP="00E652D6">
            <w:pPr>
              <w:pStyle w:val="Brdtekst"/>
            </w:pPr>
            <w:r>
              <w:t>Skriv kreditnota</w:t>
            </w:r>
          </w:p>
        </w:tc>
        <w:tc>
          <w:tcPr>
            <w:tcW w:w="4129" w:type="dxa"/>
          </w:tcPr>
          <w:p w14:paraId="70A4BC0D" w14:textId="5BE93E51" w:rsidR="001B4193" w:rsidRDefault="00456F90" w:rsidP="00E652D6">
            <w:pPr>
              <w:pStyle w:val="Brdtekst"/>
            </w:pPr>
            <w:r>
              <w:t>Utskrift av kreditnota.</w:t>
            </w:r>
          </w:p>
        </w:tc>
        <w:tc>
          <w:tcPr>
            <w:tcW w:w="3126" w:type="dxa"/>
          </w:tcPr>
          <w:p w14:paraId="306959B2" w14:textId="77777777" w:rsidR="001B4193" w:rsidRDefault="00456F90" w:rsidP="00E652D6">
            <w:pPr>
              <w:pStyle w:val="Brdtekst"/>
            </w:pPr>
            <w:r>
              <w:t>S</w:t>
            </w:r>
            <w:r w:rsidR="00D27D40">
              <w:t>kal ikke sendes kunde.</w:t>
            </w:r>
          </w:p>
          <w:p w14:paraId="77442EBE" w14:textId="12FA8913" w:rsidR="00D27D40" w:rsidRDefault="00D27D40" w:rsidP="00E652D6">
            <w:pPr>
              <w:pStyle w:val="Brdtekst"/>
            </w:pPr>
          </w:p>
        </w:tc>
      </w:tr>
      <w:tr w:rsidR="001B4193" w14:paraId="1474863E" w14:textId="77777777" w:rsidTr="00E652D6">
        <w:tc>
          <w:tcPr>
            <w:tcW w:w="2122" w:type="dxa"/>
          </w:tcPr>
          <w:p w14:paraId="6B223244" w14:textId="01E083DF" w:rsidR="001B4193" w:rsidRDefault="00D27D40" w:rsidP="00E652D6">
            <w:pPr>
              <w:pStyle w:val="Brdtekst"/>
            </w:pPr>
            <w:r>
              <w:t>Utlever kreditnota</w:t>
            </w:r>
          </w:p>
        </w:tc>
        <w:tc>
          <w:tcPr>
            <w:tcW w:w="4129" w:type="dxa"/>
          </w:tcPr>
          <w:p w14:paraId="7443E08B" w14:textId="77777777" w:rsidR="001B4193" w:rsidRDefault="00310454" w:rsidP="00E652D6">
            <w:pPr>
              <w:pStyle w:val="Brdtekst"/>
            </w:pPr>
            <w:r>
              <w:t xml:space="preserve">Utleverer returordre til kunde. </w:t>
            </w:r>
          </w:p>
          <w:p w14:paraId="0D5CF52B" w14:textId="39CB89ED" w:rsidR="00310454" w:rsidRDefault="00310454" w:rsidP="00310454">
            <w:pPr>
              <w:pStyle w:val="Brdtekst"/>
            </w:pPr>
          </w:p>
        </w:tc>
        <w:tc>
          <w:tcPr>
            <w:tcW w:w="3126" w:type="dxa"/>
          </w:tcPr>
          <w:p w14:paraId="330F6654" w14:textId="77777777" w:rsidR="00310454" w:rsidRDefault="00310454" w:rsidP="00310454">
            <w:pPr>
              <w:pStyle w:val="Brdtekst"/>
            </w:pPr>
            <w:r>
              <w:t>Knappen er bare aktiv når det finnes retur ordre som ikke er levert til kunde.</w:t>
            </w:r>
          </w:p>
          <w:p w14:paraId="3388716F" w14:textId="77777777" w:rsidR="001B4193" w:rsidRDefault="001B4193" w:rsidP="00E652D6">
            <w:pPr>
              <w:pStyle w:val="Brdtekst"/>
            </w:pPr>
          </w:p>
        </w:tc>
      </w:tr>
    </w:tbl>
    <w:p w14:paraId="244A6D38" w14:textId="77777777" w:rsidR="001B4193" w:rsidRPr="00330799" w:rsidRDefault="001B4193" w:rsidP="001B4193">
      <w:pPr>
        <w:pStyle w:val="Brdtekst"/>
      </w:pPr>
    </w:p>
    <w:p w14:paraId="0D161087" w14:textId="3589F194" w:rsidR="00330799" w:rsidRDefault="00330799" w:rsidP="00330799">
      <w:pPr>
        <w:pStyle w:val="Brdtekst"/>
      </w:pPr>
    </w:p>
    <w:p w14:paraId="6231C378" w14:textId="77777777" w:rsidR="00A64BFE" w:rsidRDefault="00A64BFE">
      <w:pPr>
        <w:rPr>
          <w:rFonts w:ascii="Arial" w:hAnsi="Arial"/>
          <w:b/>
          <w:sz w:val="28"/>
        </w:rPr>
      </w:pPr>
      <w:r>
        <w:br w:type="page"/>
      </w:r>
    </w:p>
    <w:p w14:paraId="00F02C8C" w14:textId="44BEAE4E" w:rsidR="005179D5" w:rsidRPr="00330799" w:rsidRDefault="005179D5" w:rsidP="005179D5">
      <w:pPr>
        <w:pStyle w:val="Overskrift3"/>
      </w:pPr>
      <w:r>
        <w:lastRenderedPageBreak/>
        <w:t>Kunderegister</w:t>
      </w:r>
    </w:p>
    <w:p w14:paraId="53DC73C1" w14:textId="415450D0" w:rsidR="00B32228" w:rsidRDefault="00B32228" w:rsidP="00B32228">
      <w:pPr>
        <w:pStyle w:val="Brdtekst"/>
      </w:pPr>
      <w:r>
        <w:t>For å åpne listen, benyttes menyvalg ‘</w:t>
      </w:r>
      <w:r w:rsidR="0030451B">
        <w:rPr>
          <w:i/>
          <w:iCs/>
        </w:rPr>
        <w:t>Kunderegister</w:t>
      </w:r>
      <w:r>
        <w:t>’.</w:t>
      </w:r>
    </w:p>
    <w:p w14:paraId="55F1B6F3" w14:textId="77777777" w:rsidR="009574E6" w:rsidRDefault="00B30FC3" w:rsidP="009574E6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5B59E2D5" wp14:editId="032E5299">
            <wp:extent cx="5960745" cy="1229360"/>
            <wp:effectExtent l="0" t="0" r="1905" b="8890"/>
            <wp:docPr id="42" name="Bil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89A8" w14:textId="72EF752B" w:rsidR="00B32228" w:rsidRDefault="009574E6" w:rsidP="009574E6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14</w:t>
      </w:r>
      <w:r w:rsidR="000049FB">
        <w:rPr>
          <w:noProof/>
        </w:rPr>
        <w:fldChar w:fldCharType="end"/>
      </w:r>
      <w:r>
        <w:t xml:space="preserve"> Kunderegister</w:t>
      </w:r>
    </w:p>
    <w:p w14:paraId="22F43FAC" w14:textId="77777777" w:rsidR="00CB2791" w:rsidRDefault="00B32228" w:rsidP="00B32228">
      <w:pPr>
        <w:pStyle w:val="Brdtekst"/>
      </w:pPr>
      <w:r>
        <w:t xml:space="preserve">Listen viser </w:t>
      </w:r>
      <w:r w:rsidR="00CB2791">
        <w:t>kunder som er registrert på nettbutikken.</w:t>
      </w:r>
    </w:p>
    <w:p w14:paraId="6D8BBF0C" w14:textId="77777777" w:rsidR="00C16F90" w:rsidRDefault="00C16F90" w:rsidP="00C16F90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3BF0D66F" wp14:editId="4172B7AD">
            <wp:extent cx="5960745" cy="3185795"/>
            <wp:effectExtent l="0" t="0" r="1905" b="0"/>
            <wp:docPr id="43" name="Bil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14AA" w14:textId="26CFFE0C" w:rsidR="00C16F90" w:rsidRDefault="00C16F90" w:rsidP="00C16F90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15</w:t>
      </w:r>
      <w:r w:rsidR="000049FB">
        <w:rPr>
          <w:noProof/>
        </w:rPr>
        <w:fldChar w:fldCharType="end"/>
      </w:r>
      <w:r>
        <w:t xml:space="preserve"> Kunderegister</w:t>
      </w:r>
    </w:p>
    <w:p w14:paraId="27DE2944" w14:textId="62B4B9E5" w:rsidR="00B32228" w:rsidRDefault="00B32228" w:rsidP="00B32228">
      <w:pPr>
        <w:pStyle w:val="Brdtekst"/>
      </w:pPr>
      <w:r>
        <w:t xml:space="preserve"> </w:t>
      </w:r>
      <w:proofErr w:type="gramStart"/>
      <w:r w:rsidR="00E37EDD">
        <w:t>Skjermbildet er delt i to deler.</w:t>
      </w:r>
      <w:proofErr w:type="gramEnd"/>
      <w:r w:rsidR="009E1A51">
        <w:t xml:space="preserve"> </w:t>
      </w:r>
      <w:proofErr w:type="gramStart"/>
      <w:r w:rsidR="009E1A51">
        <w:t>Venstre</w:t>
      </w:r>
      <w:r w:rsidR="00E37EDD">
        <w:t xml:space="preserve"> del viser liste over kunder some r registrert I nettbutikken.</w:t>
      </w:r>
      <w:proofErr w:type="gramEnd"/>
      <w:r w:rsidR="00E37EDD">
        <w:t xml:space="preserve"> </w:t>
      </w:r>
      <w:proofErr w:type="gramStart"/>
      <w:r w:rsidR="009E1A51">
        <w:t xml:space="preserve">Høyre del </w:t>
      </w:r>
      <w:r w:rsidR="007E53AB">
        <w:t>viser to faner.</w:t>
      </w:r>
      <w:proofErr w:type="gramEnd"/>
      <w:r w:rsidR="007E53AB">
        <w:t xml:space="preserve"> </w:t>
      </w:r>
      <w:proofErr w:type="gramStart"/>
      <w:r w:rsidR="007E53AB">
        <w:t>Fane ‘</w:t>
      </w:r>
      <w:r w:rsidR="007E53AB" w:rsidRPr="007E53AB">
        <w:rPr>
          <w:i/>
          <w:iCs/>
        </w:rPr>
        <w:t>Detalj</w:t>
      </w:r>
      <w:r w:rsidR="007E53AB">
        <w:t>’ viser kundeinformasjonen.</w:t>
      </w:r>
      <w:proofErr w:type="gramEnd"/>
      <w:r w:rsidR="007E53AB">
        <w:t xml:space="preserve"> </w:t>
      </w:r>
      <w:proofErr w:type="gramStart"/>
      <w:r w:rsidR="007E53AB">
        <w:t>Og</w:t>
      </w:r>
      <w:proofErr w:type="gramEnd"/>
      <w:r w:rsidR="007E53AB">
        <w:t xml:space="preserve"> </w:t>
      </w:r>
      <w:r w:rsidR="00D15091">
        <w:t>fane ‘’ vise ren liste over de ordre some r registrert på kunden.</w:t>
      </w:r>
    </w:p>
    <w:p w14:paraId="6AB17F81" w14:textId="77777777" w:rsidR="006D1A52" w:rsidRDefault="006D1A52" w:rsidP="006D1A52">
      <w:pPr>
        <w:pStyle w:val="Brdtekst"/>
        <w:keepNext/>
      </w:pPr>
      <w:r>
        <w:rPr>
          <w:noProof/>
          <w:lang w:val="nb-NO" w:eastAsia="nb-NO"/>
        </w:rPr>
        <w:lastRenderedPageBreak/>
        <w:drawing>
          <wp:inline distT="0" distB="0" distL="0" distR="0" wp14:anchorId="14873A90" wp14:editId="4C22B8AA">
            <wp:extent cx="3784821" cy="2875206"/>
            <wp:effectExtent l="0" t="0" r="6350" b="1905"/>
            <wp:docPr id="44" name="Bil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058" cy="28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62E1" w14:textId="4A966126" w:rsidR="00D15091" w:rsidRDefault="006D1A52" w:rsidP="006D1A52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 w:rsidR="0083134B">
        <w:rPr>
          <w:noProof/>
        </w:rPr>
        <w:t>16</w:t>
      </w:r>
      <w:r w:rsidR="000049FB">
        <w:rPr>
          <w:noProof/>
        </w:rPr>
        <w:fldChar w:fldCharType="end"/>
      </w:r>
      <w:r>
        <w:t xml:space="preserve"> Ordre registrert på kunde</w:t>
      </w:r>
    </w:p>
    <w:p w14:paraId="606E3114" w14:textId="1A565CCF" w:rsidR="006D1A52" w:rsidRDefault="00617F8D" w:rsidP="00B32228">
      <w:pPr>
        <w:pStyle w:val="Brdtekst"/>
      </w:pPr>
      <w:proofErr w:type="gramStart"/>
      <w:r>
        <w:t>Kundens in</w:t>
      </w:r>
      <w:r w:rsidR="00D378A0">
        <w:t xml:space="preserve">formasjon endres på </w:t>
      </w:r>
      <w:r w:rsidR="008D78B0">
        <w:t>fanen ‘</w:t>
      </w:r>
      <w:r w:rsidR="008D78B0" w:rsidRPr="008D78B0">
        <w:rPr>
          <w:i/>
          <w:iCs/>
        </w:rPr>
        <w:t>Detalj</w:t>
      </w:r>
      <w:r w:rsidR="008D78B0">
        <w:t>’.</w:t>
      </w:r>
      <w:proofErr w:type="gramEnd"/>
    </w:p>
    <w:p w14:paraId="52681064" w14:textId="77777777" w:rsidR="0083134B" w:rsidRDefault="004B1E77" w:rsidP="0083134B">
      <w:pPr>
        <w:pStyle w:val="Brdtekst"/>
        <w:keepNext/>
      </w:pPr>
      <w:r>
        <w:rPr>
          <w:noProof/>
          <w:lang w:val="nb-NO" w:eastAsia="nb-NO"/>
        </w:rPr>
        <w:drawing>
          <wp:inline distT="0" distB="0" distL="0" distR="0" wp14:anchorId="145DC566" wp14:editId="6C6A8E21">
            <wp:extent cx="5819048" cy="4552381"/>
            <wp:effectExtent l="0" t="0" r="0" b="635"/>
            <wp:docPr id="45" name="Bild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3501" w14:textId="74B83A95" w:rsidR="008D78B0" w:rsidRDefault="0083134B" w:rsidP="0083134B">
      <w:pPr>
        <w:pStyle w:val="Bildetekst"/>
      </w:pPr>
      <w:r>
        <w:t xml:space="preserve">Figure </w:t>
      </w:r>
      <w:r w:rsidR="000049FB">
        <w:fldChar w:fldCharType="begin"/>
      </w:r>
      <w:r w:rsidR="000049FB">
        <w:instrText xml:space="preserve"> SEQ Figure \* ARABIC </w:instrText>
      </w:r>
      <w:r w:rsidR="000049FB">
        <w:fldChar w:fldCharType="separate"/>
      </w:r>
      <w:r>
        <w:rPr>
          <w:noProof/>
        </w:rPr>
        <w:t>17</w:t>
      </w:r>
      <w:r w:rsidR="000049FB">
        <w:rPr>
          <w:noProof/>
        </w:rPr>
        <w:fldChar w:fldCharType="end"/>
      </w:r>
      <w:r>
        <w:t xml:space="preserve"> Endre kundeinformasjon</w:t>
      </w:r>
    </w:p>
    <w:p w14:paraId="4434C51F" w14:textId="3BA97398" w:rsidR="00D15091" w:rsidRDefault="00190075" w:rsidP="00B32228">
      <w:pPr>
        <w:pStyle w:val="Brdtekst"/>
      </w:pPr>
      <w:proofErr w:type="gramStart"/>
      <w:r>
        <w:t xml:space="preserve">Bruk ‘Endre’ </w:t>
      </w:r>
      <w:r w:rsidR="00680963">
        <w:rPr>
          <w:noProof/>
          <w:lang w:val="nb-NO" w:eastAsia="nb-NO"/>
        </w:rPr>
        <w:drawing>
          <wp:inline distT="0" distB="0" distL="0" distR="0" wp14:anchorId="069B37B5" wp14:editId="0BB4C5EB">
            <wp:extent cx="323810" cy="304762"/>
            <wp:effectExtent l="0" t="0" r="635" b="635"/>
            <wp:docPr id="46" name="Bil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963">
        <w:t xml:space="preserve"> </w:t>
      </w:r>
      <w:r>
        <w:t>knappen</w:t>
      </w:r>
      <w:r w:rsidR="006F2F66">
        <w:t xml:space="preserve"> for å åpne feltene for redige</w:t>
      </w:r>
      <w:r w:rsidR="003D7B8B">
        <w:t>ri</w:t>
      </w:r>
      <w:r w:rsidR="006F2F66">
        <w:t>n</w:t>
      </w:r>
      <w:r w:rsidR="003D7B8B">
        <w:t>g</w:t>
      </w:r>
      <w:r w:rsidR="006F2F66">
        <w:t>.</w:t>
      </w:r>
      <w:proofErr w:type="gramEnd"/>
      <w:r w:rsidR="006F2F66">
        <w:t xml:space="preserve"> Bruk</w:t>
      </w:r>
      <w:r w:rsidR="003D7B8B">
        <w:t xml:space="preserve"> ‘</w:t>
      </w:r>
      <w:r w:rsidR="003D7B8B" w:rsidRPr="003D7B8B">
        <w:rPr>
          <w:i/>
          <w:iCs/>
        </w:rPr>
        <w:t>Lagre</w:t>
      </w:r>
      <w:r w:rsidR="003D7B8B">
        <w:t xml:space="preserve">’ </w:t>
      </w:r>
      <w:r w:rsidR="0090795B">
        <w:rPr>
          <w:noProof/>
          <w:lang w:val="nb-NO" w:eastAsia="nb-NO"/>
        </w:rPr>
        <w:drawing>
          <wp:inline distT="0" distB="0" distL="0" distR="0" wp14:anchorId="0E281AAC" wp14:editId="3393F5DA">
            <wp:extent cx="190476" cy="276190"/>
            <wp:effectExtent l="0" t="0" r="635" b="0"/>
            <wp:docPr id="47" name="Bild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95B">
        <w:t xml:space="preserve"> </w:t>
      </w:r>
      <w:proofErr w:type="gramStart"/>
      <w:r w:rsidR="003D7B8B">
        <w:t xml:space="preserve">knappen  </w:t>
      </w:r>
      <w:r w:rsidR="0090795B">
        <w:t>for</w:t>
      </w:r>
      <w:proofErr w:type="gramEnd"/>
      <w:r w:rsidR="0090795B">
        <w:t xml:space="preserve"> å lagre informasjonen.</w:t>
      </w:r>
    </w:p>
    <w:p w14:paraId="5B9EAE31" w14:textId="77777777" w:rsidR="0035667E" w:rsidRDefault="0035667E">
      <w:pPr>
        <w:rPr>
          <w:rFonts w:ascii="Arial" w:hAnsi="Arial"/>
          <w:b/>
          <w:sz w:val="36"/>
        </w:rPr>
      </w:pPr>
      <w:r>
        <w:br w:type="page"/>
      </w:r>
    </w:p>
    <w:p w14:paraId="718D702E" w14:textId="77777777" w:rsidR="00EC41FA" w:rsidRDefault="00EC41FA" w:rsidP="008D1608">
      <w:pPr>
        <w:pStyle w:val="Overskrift2"/>
      </w:pPr>
      <w:r>
        <w:lastRenderedPageBreak/>
        <w:t xml:space="preserve">Varemottak, lager </w:t>
      </w:r>
      <w:proofErr w:type="gramStart"/>
      <w:r>
        <w:t>og</w:t>
      </w:r>
      <w:proofErr w:type="gramEnd"/>
      <w:r>
        <w:t xml:space="preserve"> fakturakontroll</w:t>
      </w:r>
    </w:p>
    <w:p w14:paraId="5A158181" w14:textId="36B32850" w:rsidR="00EC41FA" w:rsidRDefault="0035667E" w:rsidP="0035667E">
      <w:pPr>
        <w:pStyle w:val="Overskrift3"/>
      </w:pPr>
      <w:r>
        <w:t>Lagerliste</w:t>
      </w:r>
      <w:r w:rsidR="009602F0">
        <w:t xml:space="preserve"> artikkel/størrelse</w:t>
      </w:r>
    </w:p>
    <w:p w14:paraId="0616282E" w14:textId="5884869D" w:rsidR="0035667E" w:rsidRDefault="0035667E" w:rsidP="0035667E">
      <w:pPr>
        <w:pStyle w:val="Brdtekst"/>
      </w:pPr>
      <w:r>
        <w:t>…</w:t>
      </w:r>
    </w:p>
    <w:p w14:paraId="6F2D122B" w14:textId="0E6E91DB" w:rsidR="009602F0" w:rsidRDefault="009602F0" w:rsidP="007776C7">
      <w:pPr>
        <w:pStyle w:val="Overskrift3"/>
      </w:pPr>
      <w:r>
        <w:t>Lagerliste modell</w:t>
      </w:r>
      <w:r w:rsidR="007776C7">
        <w:t>/butik/størrelse</w:t>
      </w:r>
    </w:p>
    <w:p w14:paraId="42DE41C5" w14:textId="77777777" w:rsidR="007776C7" w:rsidRPr="007776C7" w:rsidRDefault="007776C7" w:rsidP="007776C7">
      <w:pPr>
        <w:pStyle w:val="Brdtekst"/>
      </w:pPr>
    </w:p>
    <w:p w14:paraId="1B1018EC" w14:textId="33945FDD" w:rsidR="0035667E" w:rsidRDefault="0035667E" w:rsidP="0035667E">
      <w:pPr>
        <w:pStyle w:val="Overskrift3"/>
      </w:pPr>
      <w:r>
        <w:t>Varemottak nettbutikks lage</w:t>
      </w:r>
      <w:r w:rsidR="00391149">
        <w:t>r</w:t>
      </w:r>
    </w:p>
    <w:p w14:paraId="5398CFA7" w14:textId="77777777" w:rsidR="0035667E" w:rsidRPr="0035667E" w:rsidRDefault="0035667E" w:rsidP="0035667E">
      <w:pPr>
        <w:pStyle w:val="Brdtekst"/>
      </w:pPr>
      <w:r>
        <w:t>…</w:t>
      </w:r>
    </w:p>
    <w:p w14:paraId="2863232B" w14:textId="77777777" w:rsidR="0035667E" w:rsidRDefault="0035667E" w:rsidP="0035667E">
      <w:pPr>
        <w:pStyle w:val="Overskrift3"/>
      </w:pPr>
      <w:r>
        <w:t>Fakturakontroll</w:t>
      </w:r>
    </w:p>
    <w:p w14:paraId="7E48F8DE" w14:textId="77777777" w:rsidR="0035667E" w:rsidRPr="0035667E" w:rsidRDefault="0035667E" w:rsidP="0035667E">
      <w:pPr>
        <w:pStyle w:val="Brdtekst"/>
      </w:pPr>
      <w:r>
        <w:t>…</w:t>
      </w:r>
    </w:p>
    <w:p w14:paraId="50804B18" w14:textId="1F6056D3" w:rsidR="0035667E" w:rsidRDefault="0035667E" w:rsidP="0035667E">
      <w:pPr>
        <w:pStyle w:val="Overskrift3"/>
      </w:pPr>
      <w:proofErr w:type="gramStart"/>
      <w:r>
        <w:t>Bytte butikknr.</w:t>
      </w:r>
      <w:proofErr w:type="gramEnd"/>
      <w:r>
        <w:t xml:space="preserve"> </w:t>
      </w:r>
      <w:proofErr w:type="gramStart"/>
      <w:r w:rsidR="00F42132">
        <w:t>p</w:t>
      </w:r>
      <w:r>
        <w:t>å</w:t>
      </w:r>
      <w:proofErr w:type="gramEnd"/>
      <w:r>
        <w:t xml:space="preserve"> pakkseddel</w:t>
      </w:r>
    </w:p>
    <w:p w14:paraId="64CDA7AA" w14:textId="77777777" w:rsidR="0035667E" w:rsidRPr="0035667E" w:rsidRDefault="0035667E" w:rsidP="0035667E">
      <w:pPr>
        <w:pStyle w:val="Brdtekst"/>
      </w:pPr>
      <w:r>
        <w:t>…</w:t>
      </w:r>
    </w:p>
    <w:p w14:paraId="40A61DB1" w14:textId="77777777" w:rsidR="0035667E" w:rsidRDefault="0035667E" w:rsidP="0035667E">
      <w:pPr>
        <w:pStyle w:val="Overskrift3"/>
      </w:pPr>
      <w:r>
        <w:t>Intern overføring</w:t>
      </w:r>
    </w:p>
    <w:p w14:paraId="3FCDEF95" w14:textId="77777777" w:rsidR="0035667E" w:rsidRPr="0035667E" w:rsidRDefault="0035667E" w:rsidP="0035667E">
      <w:pPr>
        <w:pStyle w:val="Brdtekst"/>
      </w:pPr>
      <w:r>
        <w:t>…</w:t>
      </w:r>
    </w:p>
    <w:p w14:paraId="5A6D10A0" w14:textId="77777777" w:rsidR="0035667E" w:rsidRDefault="0035667E" w:rsidP="0035667E">
      <w:pPr>
        <w:pStyle w:val="Overskrift3"/>
      </w:pPr>
      <w:r>
        <w:t>Lagerjustering</w:t>
      </w:r>
    </w:p>
    <w:p w14:paraId="2523C0BD" w14:textId="77777777" w:rsidR="0035667E" w:rsidRPr="0035667E" w:rsidRDefault="0035667E" w:rsidP="0035667E">
      <w:pPr>
        <w:pStyle w:val="Brdtekst"/>
      </w:pPr>
      <w:r>
        <w:t>…</w:t>
      </w:r>
    </w:p>
    <w:p w14:paraId="67A5DABD" w14:textId="77777777" w:rsidR="0035667E" w:rsidRDefault="0035667E" w:rsidP="0035667E">
      <w:pPr>
        <w:pStyle w:val="Overskrift3"/>
      </w:pPr>
      <w:r>
        <w:t>Marker pakkseddel som sendt Outlet</w:t>
      </w:r>
    </w:p>
    <w:p w14:paraId="60C57AD2" w14:textId="7C0727F8" w:rsidR="0035667E" w:rsidRDefault="0035667E" w:rsidP="0035667E">
      <w:pPr>
        <w:pStyle w:val="Brdtekst"/>
      </w:pPr>
      <w:r>
        <w:t>…</w:t>
      </w:r>
    </w:p>
    <w:p w14:paraId="399547BC" w14:textId="77777777" w:rsidR="00F42132" w:rsidRPr="0035667E" w:rsidRDefault="00F42132" w:rsidP="0035667E">
      <w:pPr>
        <w:pStyle w:val="Brdtekst"/>
      </w:pPr>
    </w:p>
    <w:p w14:paraId="1305B54A" w14:textId="77777777" w:rsidR="0035667E" w:rsidRPr="00EC41FA" w:rsidRDefault="0035667E" w:rsidP="00EC41FA">
      <w:pPr>
        <w:pStyle w:val="Brdtekst"/>
      </w:pPr>
    </w:p>
    <w:p w14:paraId="5D089A0B" w14:textId="77777777" w:rsidR="00FF7206" w:rsidRDefault="00FF7206">
      <w:pPr>
        <w:rPr>
          <w:rFonts w:ascii="Arial" w:hAnsi="Arial"/>
          <w:b/>
          <w:sz w:val="36"/>
        </w:rPr>
      </w:pPr>
      <w:r>
        <w:br w:type="page"/>
      </w:r>
    </w:p>
    <w:p w14:paraId="2E0A80BF" w14:textId="77777777" w:rsidR="008D1608" w:rsidRDefault="00EC41FA" w:rsidP="008D1608">
      <w:pPr>
        <w:pStyle w:val="Overskrift2"/>
      </w:pPr>
      <w:r>
        <w:lastRenderedPageBreak/>
        <w:t>Kampanje</w:t>
      </w:r>
    </w:p>
    <w:p w14:paraId="63F9F6AD" w14:textId="77777777" w:rsidR="00FF7206" w:rsidRDefault="00FF7206" w:rsidP="00FF7206">
      <w:pPr>
        <w:pStyle w:val="Overskrift3"/>
      </w:pPr>
      <w:r>
        <w:t>Kampanjeregister</w:t>
      </w:r>
    </w:p>
    <w:p w14:paraId="07793C25" w14:textId="49FAF88C" w:rsidR="008D1608" w:rsidRDefault="00EC41FA" w:rsidP="008D1608">
      <w:pPr>
        <w:pStyle w:val="Brdtekst"/>
      </w:pPr>
      <w:r>
        <w:t>…..</w:t>
      </w:r>
    </w:p>
    <w:p w14:paraId="3C1E0008" w14:textId="739EAF24" w:rsidR="003677DB" w:rsidRDefault="003F528D" w:rsidP="00876124">
      <w:pPr>
        <w:pStyle w:val="Overskrift3"/>
      </w:pPr>
      <w:r>
        <w:t>S</w:t>
      </w:r>
      <w:r w:rsidR="00910397">
        <w:t>olgt</w:t>
      </w:r>
      <w:r>
        <w:t>% aktiv</w:t>
      </w:r>
      <w:r w:rsidR="00910397">
        <w:t xml:space="preserve"> kampanje</w:t>
      </w:r>
    </w:p>
    <w:p w14:paraId="29B1E600" w14:textId="75E6E143" w:rsidR="00876124" w:rsidRDefault="00876124" w:rsidP="008D1608">
      <w:pPr>
        <w:pStyle w:val="Brdtekst"/>
      </w:pPr>
      <w:r>
        <w:t>…</w:t>
      </w:r>
    </w:p>
    <w:p w14:paraId="355CBCFA" w14:textId="05FCC3D9" w:rsidR="00876124" w:rsidRDefault="00F656DC" w:rsidP="00F656DC">
      <w:pPr>
        <w:pStyle w:val="Overskrift3"/>
      </w:pPr>
      <w:r>
        <w:t>Solgt% lager</w:t>
      </w:r>
    </w:p>
    <w:p w14:paraId="4CF20D49" w14:textId="16BF145E" w:rsidR="00F656DC" w:rsidRDefault="00F656DC" w:rsidP="008D1608">
      <w:pPr>
        <w:pStyle w:val="Brdtekst"/>
      </w:pPr>
      <w:r>
        <w:t>…</w:t>
      </w:r>
    </w:p>
    <w:p w14:paraId="5104FD21" w14:textId="77777777" w:rsidR="00073F26" w:rsidRDefault="00073F26">
      <w:pPr>
        <w:rPr>
          <w:rFonts w:ascii="Arial" w:hAnsi="Arial"/>
          <w:b/>
          <w:sz w:val="36"/>
        </w:rPr>
      </w:pPr>
      <w:r>
        <w:br w:type="page"/>
      </w:r>
    </w:p>
    <w:p w14:paraId="476FC2D7" w14:textId="77777777" w:rsidR="00EC41FA" w:rsidRDefault="00EC41FA" w:rsidP="00EC41FA">
      <w:pPr>
        <w:pStyle w:val="Overskrift2"/>
      </w:pPr>
      <w:r>
        <w:lastRenderedPageBreak/>
        <w:t>Kundeservice</w:t>
      </w:r>
    </w:p>
    <w:p w14:paraId="25928281" w14:textId="77777777" w:rsidR="00FF7206" w:rsidRDefault="00FF7206" w:rsidP="00FF7206">
      <w:pPr>
        <w:pStyle w:val="Overskrift3"/>
      </w:pPr>
      <w:r>
        <w:t>Endre vare/antall</w:t>
      </w:r>
    </w:p>
    <w:p w14:paraId="00A564E3" w14:textId="77777777" w:rsidR="00EC41FA" w:rsidRDefault="00EC41FA" w:rsidP="008D1608">
      <w:pPr>
        <w:pStyle w:val="Brdtekst"/>
      </w:pPr>
      <w:r>
        <w:t>…..</w:t>
      </w:r>
    </w:p>
    <w:p w14:paraId="641BF9A8" w14:textId="77777777" w:rsidR="00FF7206" w:rsidRDefault="00FF7206" w:rsidP="00FF7206">
      <w:pPr>
        <w:pStyle w:val="Overskrift3"/>
      </w:pPr>
      <w:r>
        <w:t xml:space="preserve">Rette pris (Feil pris </w:t>
      </w:r>
      <w:proofErr w:type="gramStart"/>
      <w:r>
        <w:t>fra</w:t>
      </w:r>
      <w:proofErr w:type="gramEnd"/>
      <w:r>
        <w:t xml:space="preserve"> Phx)</w:t>
      </w:r>
    </w:p>
    <w:p w14:paraId="20458DC8" w14:textId="77777777" w:rsidR="00FF7206" w:rsidRPr="00FF7206" w:rsidRDefault="00FF7206" w:rsidP="00FF7206">
      <w:pPr>
        <w:pStyle w:val="Brdtekst"/>
      </w:pPr>
      <w:r>
        <w:t>…</w:t>
      </w:r>
    </w:p>
    <w:p w14:paraId="275CF83E" w14:textId="77777777" w:rsidR="00FF7206" w:rsidRDefault="00FF7206" w:rsidP="00FF7206">
      <w:pPr>
        <w:pStyle w:val="Overskrift3"/>
      </w:pPr>
      <w:r>
        <w:t>Retur etikett</w:t>
      </w:r>
    </w:p>
    <w:p w14:paraId="34AC1A0C" w14:textId="576A8439" w:rsidR="00FF7206" w:rsidRDefault="00FF7206" w:rsidP="00FF7206">
      <w:pPr>
        <w:pStyle w:val="Brdtekst"/>
      </w:pPr>
      <w:r>
        <w:t>…</w:t>
      </w:r>
    </w:p>
    <w:p w14:paraId="2C5F5F5E" w14:textId="25B72525" w:rsidR="009B20A0" w:rsidRDefault="009B20A0" w:rsidP="009B20A0">
      <w:pPr>
        <w:pStyle w:val="Overskrift3"/>
      </w:pPr>
      <w:r>
        <w:t>Linker</w:t>
      </w:r>
    </w:p>
    <w:p w14:paraId="7E18D5AD" w14:textId="128B5F51" w:rsidR="009B20A0" w:rsidRDefault="009B20A0" w:rsidP="00FF7206">
      <w:pPr>
        <w:pStyle w:val="Brdtekst"/>
      </w:pPr>
      <w:r>
        <w:t>…</w:t>
      </w:r>
    </w:p>
    <w:p w14:paraId="07D45748" w14:textId="5E7BCE02" w:rsidR="00E13A92" w:rsidRDefault="00E13A92">
      <w:r>
        <w:br w:type="page"/>
      </w:r>
    </w:p>
    <w:p w14:paraId="064E3103" w14:textId="77777777" w:rsidR="00E13A92" w:rsidRDefault="00E13A92" w:rsidP="00E13A92">
      <w:pPr>
        <w:pStyle w:val="Brdtekst"/>
      </w:pP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4129"/>
        <w:gridCol w:w="3126"/>
      </w:tblGrid>
      <w:tr w:rsidR="00E13A92" w14:paraId="7BADF095" w14:textId="77777777" w:rsidTr="00E652D6">
        <w:tc>
          <w:tcPr>
            <w:tcW w:w="2122" w:type="dxa"/>
            <w:shd w:val="clear" w:color="auto" w:fill="DBE5F1" w:themeFill="accent1" w:themeFillTint="33"/>
          </w:tcPr>
          <w:p w14:paraId="00BB052E" w14:textId="77777777" w:rsidR="00E13A92" w:rsidRPr="00E13A92" w:rsidRDefault="00E13A92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Funksjon</w:t>
            </w:r>
          </w:p>
        </w:tc>
        <w:tc>
          <w:tcPr>
            <w:tcW w:w="4129" w:type="dxa"/>
            <w:shd w:val="clear" w:color="auto" w:fill="DBE5F1" w:themeFill="accent1" w:themeFillTint="33"/>
          </w:tcPr>
          <w:p w14:paraId="21C254F5" w14:textId="77777777" w:rsidR="00E13A92" w:rsidRPr="00E13A92" w:rsidRDefault="00E13A92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Beskrivelse</w:t>
            </w:r>
          </w:p>
        </w:tc>
        <w:tc>
          <w:tcPr>
            <w:tcW w:w="3126" w:type="dxa"/>
            <w:shd w:val="clear" w:color="auto" w:fill="DBE5F1" w:themeFill="accent1" w:themeFillTint="33"/>
          </w:tcPr>
          <w:p w14:paraId="37420B08" w14:textId="77777777" w:rsidR="00E13A92" w:rsidRPr="00E13A92" w:rsidRDefault="00E13A92" w:rsidP="00E652D6">
            <w:pPr>
              <w:pStyle w:val="Brdtekst"/>
              <w:rPr>
                <w:b/>
                <w:bCs/>
                <w:sz w:val="22"/>
                <w:szCs w:val="22"/>
              </w:rPr>
            </w:pPr>
            <w:r w:rsidRPr="00E13A92">
              <w:rPr>
                <w:b/>
                <w:bCs/>
                <w:sz w:val="22"/>
                <w:szCs w:val="22"/>
              </w:rPr>
              <w:t>Merknad</w:t>
            </w:r>
          </w:p>
        </w:tc>
      </w:tr>
      <w:tr w:rsidR="00E13A92" w14:paraId="1AF7C341" w14:textId="77777777" w:rsidTr="00E652D6">
        <w:tc>
          <w:tcPr>
            <w:tcW w:w="2122" w:type="dxa"/>
          </w:tcPr>
          <w:p w14:paraId="5AF36EFA" w14:textId="77777777" w:rsidR="00E13A92" w:rsidRDefault="00E13A92" w:rsidP="00E652D6">
            <w:pPr>
              <w:pStyle w:val="Brdtekst"/>
            </w:pPr>
            <w:r>
              <w:t>Skriv pakkseddel</w:t>
            </w:r>
          </w:p>
        </w:tc>
        <w:tc>
          <w:tcPr>
            <w:tcW w:w="4129" w:type="dxa"/>
          </w:tcPr>
          <w:p w14:paraId="47F5478F" w14:textId="77777777" w:rsidR="00E13A92" w:rsidRDefault="00E13A92" w:rsidP="00E652D6">
            <w:pPr>
              <w:pStyle w:val="Brdtekst"/>
            </w:pPr>
          </w:p>
        </w:tc>
        <w:tc>
          <w:tcPr>
            <w:tcW w:w="3126" w:type="dxa"/>
          </w:tcPr>
          <w:p w14:paraId="27C71184" w14:textId="77777777" w:rsidR="00E13A92" w:rsidRDefault="00E13A92" w:rsidP="00E652D6">
            <w:pPr>
              <w:pStyle w:val="Brdtekst"/>
            </w:pPr>
          </w:p>
        </w:tc>
      </w:tr>
      <w:tr w:rsidR="00E13A92" w14:paraId="22F6409B" w14:textId="77777777" w:rsidTr="00E652D6">
        <w:tc>
          <w:tcPr>
            <w:tcW w:w="2122" w:type="dxa"/>
          </w:tcPr>
          <w:p w14:paraId="2E0A6756" w14:textId="77777777" w:rsidR="00E13A92" w:rsidRDefault="00E13A92" w:rsidP="00E652D6">
            <w:pPr>
              <w:pStyle w:val="Brdtekst"/>
            </w:pPr>
            <w:r>
              <w:t>Endre</w:t>
            </w:r>
          </w:p>
        </w:tc>
        <w:tc>
          <w:tcPr>
            <w:tcW w:w="4129" w:type="dxa"/>
          </w:tcPr>
          <w:p w14:paraId="602B1619" w14:textId="77777777" w:rsidR="00E13A92" w:rsidRDefault="00E13A92" w:rsidP="00E652D6">
            <w:pPr>
              <w:pStyle w:val="Brdtekst"/>
            </w:pPr>
          </w:p>
        </w:tc>
        <w:tc>
          <w:tcPr>
            <w:tcW w:w="3126" w:type="dxa"/>
          </w:tcPr>
          <w:p w14:paraId="6FFB9E56" w14:textId="77777777" w:rsidR="00E13A92" w:rsidRDefault="00E13A92" w:rsidP="00E652D6">
            <w:pPr>
              <w:pStyle w:val="Brdtekst"/>
            </w:pPr>
          </w:p>
        </w:tc>
      </w:tr>
      <w:tr w:rsidR="00E13A92" w14:paraId="4F5C2D6E" w14:textId="77777777" w:rsidTr="00E652D6">
        <w:tc>
          <w:tcPr>
            <w:tcW w:w="2122" w:type="dxa"/>
          </w:tcPr>
          <w:p w14:paraId="5C193B6B" w14:textId="77777777" w:rsidR="00E13A92" w:rsidRDefault="00E13A92" w:rsidP="00E652D6">
            <w:pPr>
              <w:pStyle w:val="Brdtekst"/>
            </w:pPr>
            <w:r>
              <w:t>Send til Kundeservice</w:t>
            </w:r>
          </w:p>
        </w:tc>
        <w:tc>
          <w:tcPr>
            <w:tcW w:w="4129" w:type="dxa"/>
          </w:tcPr>
          <w:p w14:paraId="4F097227" w14:textId="77777777" w:rsidR="00E13A92" w:rsidRDefault="00E13A92" w:rsidP="00E652D6">
            <w:pPr>
              <w:pStyle w:val="Brdtekst"/>
            </w:pPr>
          </w:p>
        </w:tc>
        <w:tc>
          <w:tcPr>
            <w:tcW w:w="3126" w:type="dxa"/>
          </w:tcPr>
          <w:p w14:paraId="386D2CCB" w14:textId="77777777" w:rsidR="00E13A92" w:rsidRDefault="00E13A92" w:rsidP="00E652D6">
            <w:pPr>
              <w:pStyle w:val="Brdtekst"/>
            </w:pPr>
          </w:p>
        </w:tc>
      </w:tr>
      <w:tr w:rsidR="00E13A92" w14:paraId="1FC6E5E7" w14:textId="77777777" w:rsidTr="00E652D6">
        <w:tc>
          <w:tcPr>
            <w:tcW w:w="2122" w:type="dxa"/>
          </w:tcPr>
          <w:p w14:paraId="1E47ABF4" w14:textId="77777777" w:rsidR="00E13A92" w:rsidRDefault="00E13A92" w:rsidP="00E652D6">
            <w:pPr>
              <w:pStyle w:val="Brdtekst"/>
            </w:pPr>
            <w:r>
              <w:t>Kanseler</w:t>
            </w:r>
          </w:p>
        </w:tc>
        <w:tc>
          <w:tcPr>
            <w:tcW w:w="4129" w:type="dxa"/>
          </w:tcPr>
          <w:p w14:paraId="3E9C850F" w14:textId="77777777" w:rsidR="00E13A92" w:rsidRDefault="00E13A92" w:rsidP="00E652D6">
            <w:pPr>
              <w:pStyle w:val="Brdtekst"/>
            </w:pPr>
          </w:p>
        </w:tc>
        <w:tc>
          <w:tcPr>
            <w:tcW w:w="3126" w:type="dxa"/>
          </w:tcPr>
          <w:p w14:paraId="15A96CFD" w14:textId="77777777" w:rsidR="00E13A92" w:rsidRDefault="00E13A92" w:rsidP="00E652D6">
            <w:pPr>
              <w:pStyle w:val="Brdtekst"/>
            </w:pPr>
          </w:p>
        </w:tc>
      </w:tr>
    </w:tbl>
    <w:p w14:paraId="4E9B0841" w14:textId="46462465" w:rsidR="00E13A92" w:rsidRDefault="00E13A92" w:rsidP="00FF7206">
      <w:pPr>
        <w:pStyle w:val="Brdtekst"/>
      </w:pPr>
    </w:p>
    <w:p w14:paraId="0BEF1C26" w14:textId="77777777" w:rsidR="00E13A92" w:rsidRPr="00FF7206" w:rsidRDefault="00E13A92" w:rsidP="00FF7206">
      <w:pPr>
        <w:pStyle w:val="Brdtekst"/>
      </w:pPr>
    </w:p>
    <w:sectPr w:rsidR="00E13A92" w:rsidRPr="00FF7206" w:rsidSect="008D160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type w:val="oddPage"/>
      <w:pgSz w:w="11907" w:h="16839"/>
      <w:pgMar w:top="1440" w:right="1080" w:bottom="1440" w:left="1440" w:header="504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AB82ED" w14:textId="77777777" w:rsidR="000049FB" w:rsidRDefault="000049FB">
      <w:r>
        <w:separator/>
      </w:r>
    </w:p>
  </w:endnote>
  <w:endnote w:type="continuationSeparator" w:id="0">
    <w:p w14:paraId="1E777056" w14:textId="77777777" w:rsidR="000049FB" w:rsidRDefault="00004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ucida Sans Typewriter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B0688" w14:textId="77777777" w:rsidR="008D1608" w:rsidRDefault="008D1608">
    <w:pPr>
      <w:pStyle w:val="Bunn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F2A4C7" w14:textId="5CCA9572" w:rsidR="00D64C7C" w:rsidRDefault="00D64C7C">
    <w:pPr>
      <w:pStyle w:val="Bunntekst"/>
    </w:pPr>
    <w:r>
      <w:fldChar w:fldCharType="begin"/>
    </w:r>
    <w:r>
      <w:instrText>TITLE</w:instrText>
    </w:r>
    <w:r>
      <w:fldChar w:fldCharType="separate"/>
    </w:r>
    <w:r w:rsidR="008D1608">
      <w:t>Funksjonsbeskrivelser</w:t>
    </w:r>
    <w:r>
      <w:fldChar w:fldCharType="end"/>
    </w:r>
    <w:r>
      <w:tab/>
    </w:r>
    <w:r>
      <w:fldChar w:fldCharType="begin"/>
    </w:r>
    <w:r>
      <w:instrText>STYLEREF "1"</w:instrText>
    </w:r>
    <w:r>
      <w:fldChar w:fldCharType="separate"/>
    </w:r>
    <w:r w:rsidR="00262874">
      <w:rPr>
        <w:noProof/>
      </w:rPr>
      <w:t>Funksjonsbeskrivelser</w:t>
    </w:r>
    <w:r>
      <w:fldChar w:fldCharType="end"/>
    </w:r>
    <w:r>
      <w:t xml:space="preserve">  </w:t>
    </w:r>
    <w:r>
      <w:fldChar w:fldCharType="begin"/>
    </w:r>
    <w:r>
      <w:instrText>SYMBOL 183 \f "Symbol"</w:instrText>
    </w:r>
    <w:r>
      <w:fldChar w:fldCharType="end"/>
    </w:r>
    <w:r>
      <w:t xml:space="preserve">  </w:t>
    </w:r>
    <w:r>
      <w:fldChar w:fldCharType="begin"/>
    </w:r>
    <w:r>
      <w:instrText>PAGE</w:instrText>
    </w:r>
    <w:r>
      <w:fldChar w:fldCharType="separate"/>
    </w:r>
    <w:r w:rsidR="00262874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271AFA" w14:textId="77777777" w:rsidR="008D1608" w:rsidRDefault="008D1608">
    <w:pPr>
      <w:pStyle w:val="Bunn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8ABD09" w14:textId="77777777" w:rsidR="000049FB" w:rsidRDefault="000049FB">
      <w:r>
        <w:separator/>
      </w:r>
    </w:p>
  </w:footnote>
  <w:footnote w:type="continuationSeparator" w:id="0">
    <w:p w14:paraId="14A1748F" w14:textId="77777777" w:rsidR="000049FB" w:rsidRDefault="000049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11412E" w14:textId="77777777" w:rsidR="008D1608" w:rsidRDefault="008D1608">
    <w:pPr>
      <w:pStyle w:val="Top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7BF667" w14:textId="77777777" w:rsidR="008D1608" w:rsidRDefault="008D1608">
    <w:pPr>
      <w:pStyle w:val="Top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464C47" w14:textId="77777777" w:rsidR="008D1608" w:rsidRDefault="008D1608">
    <w:pPr>
      <w:pStyle w:val="Top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97B6C50E"/>
    <w:lvl w:ilvl="0">
      <w:start w:val="1"/>
      <w:numFmt w:val="decimal"/>
      <w:pStyle w:val="Nummerertliste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A28083F2"/>
    <w:lvl w:ilvl="0">
      <w:start w:val="1"/>
      <w:numFmt w:val="decimal"/>
      <w:pStyle w:val="Nummerertliste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F823764"/>
    <w:lvl w:ilvl="0">
      <w:start w:val="1"/>
      <w:numFmt w:val="decimal"/>
      <w:pStyle w:val="Nummerertliste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714A78A"/>
    <w:lvl w:ilvl="0">
      <w:start w:val="1"/>
      <w:numFmt w:val="decimal"/>
      <w:pStyle w:val="Nummerertliste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CA156"/>
    <w:lvl w:ilvl="0">
      <w:start w:val="1"/>
      <w:numFmt w:val="bullet"/>
      <w:pStyle w:val="Punktmerketliste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F5AE71A"/>
    <w:lvl w:ilvl="0">
      <w:start w:val="1"/>
      <w:numFmt w:val="bullet"/>
      <w:pStyle w:val="Punktmerketliste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730F9AE"/>
    <w:lvl w:ilvl="0">
      <w:start w:val="1"/>
      <w:numFmt w:val="bullet"/>
      <w:pStyle w:val="Punktmerketliste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B30E5A6"/>
    <w:lvl w:ilvl="0">
      <w:start w:val="1"/>
      <w:numFmt w:val="bullet"/>
      <w:pStyle w:val="Punktmerketliste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ECCC750"/>
    <w:lvl w:ilvl="0">
      <w:start w:val="1"/>
      <w:numFmt w:val="decimal"/>
      <w:pStyle w:val="Nummerertliste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65CE440"/>
    <w:lvl w:ilvl="0">
      <w:start w:val="1"/>
      <w:numFmt w:val="bullet"/>
      <w:pStyle w:val="Punktmerketlist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0A0873"/>
    <w:multiLevelType w:val="hybridMultilevel"/>
    <w:tmpl w:val="8708E1B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41E324C"/>
    <w:multiLevelType w:val="singleLevel"/>
    <w:tmpl w:val="6EAE65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0DD550C5"/>
    <w:multiLevelType w:val="singleLevel"/>
    <w:tmpl w:val="7CD46E26"/>
    <w:lvl w:ilvl="0">
      <w:start w:val="1"/>
      <w:numFmt w:val="decimal"/>
      <w:lvlRestart w:val="0"/>
      <w:pStyle w:val="C1HNumb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3">
    <w:nsid w:val="10E43D0B"/>
    <w:multiLevelType w:val="singleLevel"/>
    <w:tmpl w:val="964C79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125C7EB3"/>
    <w:multiLevelType w:val="singleLevel"/>
    <w:tmpl w:val="E0CA25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17CA586B"/>
    <w:multiLevelType w:val="singleLevel"/>
    <w:tmpl w:val="1312E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17FB27DF"/>
    <w:multiLevelType w:val="singleLevel"/>
    <w:tmpl w:val="974CAC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1B9C595F"/>
    <w:multiLevelType w:val="singleLevel"/>
    <w:tmpl w:val="DDACCC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1CDC5923"/>
    <w:multiLevelType w:val="hybridMultilevel"/>
    <w:tmpl w:val="BC64E8D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123BA8"/>
    <w:multiLevelType w:val="singleLevel"/>
    <w:tmpl w:val="D8049AFA"/>
    <w:lvl w:ilvl="0">
      <w:start w:val="1"/>
      <w:numFmt w:val="decimal"/>
      <w:lvlRestart w:val="0"/>
      <w:pStyle w:val="C1HNumber2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0">
    <w:nsid w:val="2A390C40"/>
    <w:multiLevelType w:val="singleLevel"/>
    <w:tmpl w:val="2604AB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2EDC689C"/>
    <w:multiLevelType w:val="singleLevel"/>
    <w:tmpl w:val="178E18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2FB15B34"/>
    <w:multiLevelType w:val="singleLevel"/>
    <w:tmpl w:val="73561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3">
    <w:nsid w:val="3C0131D4"/>
    <w:multiLevelType w:val="singleLevel"/>
    <w:tmpl w:val="096CF1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43B3723C"/>
    <w:multiLevelType w:val="singleLevel"/>
    <w:tmpl w:val="4A145CC2"/>
    <w:lvl w:ilvl="0">
      <w:start w:val="1"/>
      <w:numFmt w:val="bullet"/>
      <w:lvlRestart w:val="0"/>
      <w:pStyle w:val="C1HBullet2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</w:abstractNum>
  <w:abstractNum w:abstractNumId="25">
    <w:nsid w:val="47E4411A"/>
    <w:multiLevelType w:val="singleLevel"/>
    <w:tmpl w:val="B65EB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6">
    <w:nsid w:val="4AE02D1F"/>
    <w:multiLevelType w:val="singleLevel"/>
    <w:tmpl w:val="468CFA62"/>
    <w:lvl w:ilvl="0">
      <w:start w:val="1"/>
      <w:numFmt w:val="bullet"/>
      <w:lvlRestart w:val="0"/>
      <w:pStyle w:val="C1HBulle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7">
    <w:nsid w:val="62C207D8"/>
    <w:multiLevelType w:val="hybridMultilevel"/>
    <w:tmpl w:val="2DDCD56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4E37797"/>
    <w:multiLevelType w:val="singleLevel"/>
    <w:tmpl w:val="1C66FCF0"/>
    <w:lvl w:ilvl="0">
      <w:start w:val="1"/>
      <w:numFmt w:val="bullet"/>
      <w:lvlRestart w:val="0"/>
      <w:pStyle w:val="C1H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>
    <w:nsid w:val="77AB38A9"/>
    <w:multiLevelType w:val="hybridMultilevel"/>
    <w:tmpl w:val="BD087AA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7"/>
  </w:num>
  <w:num w:numId="4">
    <w:abstractNumId w:val="25"/>
  </w:num>
  <w:num w:numId="5">
    <w:abstractNumId w:val="23"/>
  </w:num>
  <w:num w:numId="6">
    <w:abstractNumId w:val="13"/>
  </w:num>
  <w:num w:numId="7">
    <w:abstractNumId w:val="8"/>
  </w:num>
  <w:num w:numId="8">
    <w:abstractNumId w:val="14"/>
  </w:num>
  <w:num w:numId="9">
    <w:abstractNumId w:val="3"/>
  </w:num>
  <w:num w:numId="10">
    <w:abstractNumId w:val="22"/>
  </w:num>
  <w:num w:numId="11">
    <w:abstractNumId w:val="15"/>
  </w:num>
  <w:num w:numId="12">
    <w:abstractNumId w:val="21"/>
  </w:num>
  <w:num w:numId="13">
    <w:abstractNumId w:val="17"/>
  </w:num>
  <w:num w:numId="14">
    <w:abstractNumId w:val="17"/>
  </w:num>
  <w:num w:numId="15">
    <w:abstractNumId w:val="17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20"/>
  </w:num>
  <w:num w:numId="22">
    <w:abstractNumId w:val="9"/>
  </w:num>
  <w:num w:numId="23">
    <w:abstractNumId w:val="7"/>
  </w:num>
  <w:num w:numId="24">
    <w:abstractNumId w:val="8"/>
  </w:num>
  <w:num w:numId="25">
    <w:abstractNumId w:val="3"/>
  </w:num>
  <w:num w:numId="26">
    <w:abstractNumId w:val="28"/>
  </w:num>
  <w:num w:numId="27">
    <w:abstractNumId w:val="26"/>
  </w:num>
  <w:num w:numId="28">
    <w:abstractNumId w:val="24"/>
  </w:num>
  <w:num w:numId="29">
    <w:abstractNumId w:val="12"/>
  </w:num>
  <w:num w:numId="30">
    <w:abstractNumId w:val="19"/>
  </w:num>
  <w:num w:numId="31">
    <w:abstractNumId w:val="28"/>
  </w:num>
  <w:num w:numId="32">
    <w:abstractNumId w:val="26"/>
  </w:num>
  <w:num w:numId="33">
    <w:abstractNumId w:val="24"/>
  </w:num>
  <w:num w:numId="34">
    <w:abstractNumId w:val="12"/>
  </w:num>
  <w:num w:numId="35">
    <w:abstractNumId w:val="19"/>
  </w:num>
  <w:num w:numId="36">
    <w:abstractNumId w:val="6"/>
  </w:num>
  <w:num w:numId="37">
    <w:abstractNumId w:val="5"/>
  </w:num>
  <w:num w:numId="38">
    <w:abstractNumId w:val="4"/>
  </w:num>
  <w:num w:numId="39">
    <w:abstractNumId w:val="2"/>
  </w:num>
  <w:num w:numId="40">
    <w:abstractNumId w:val="1"/>
  </w:num>
  <w:num w:numId="41">
    <w:abstractNumId w:val="0"/>
  </w:num>
  <w:num w:numId="42">
    <w:abstractNumId w:val="18"/>
  </w:num>
  <w:num w:numId="43">
    <w:abstractNumId w:val="27"/>
  </w:num>
  <w:num w:numId="44">
    <w:abstractNumId w:val="29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1HByLine" w:val="By MadCap Software, Inc."/>
    <w:docVar w:name="C1HProject" w:val="..\Gant rutine og funksjonsbeskrivelser.d2h"/>
    <w:docVar w:name="C1HSuperTitle" w:val="Doc-To-Help"/>
    <w:docVar w:name="C1HTitle" w:val="Standard Template"/>
  </w:docVars>
  <w:rsids>
    <w:rsidRoot w:val="008D1608"/>
    <w:rsid w:val="00000585"/>
    <w:rsid w:val="00002476"/>
    <w:rsid w:val="000049FB"/>
    <w:rsid w:val="00007790"/>
    <w:rsid w:val="00013AC8"/>
    <w:rsid w:val="000151F1"/>
    <w:rsid w:val="00026931"/>
    <w:rsid w:val="0005535A"/>
    <w:rsid w:val="00064865"/>
    <w:rsid w:val="00071396"/>
    <w:rsid w:val="000730B6"/>
    <w:rsid w:val="00073F26"/>
    <w:rsid w:val="00090480"/>
    <w:rsid w:val="000904FE"/>
    <w:rsid w:val="00097FBC"/>
    <w:rsid w:val="000C064D"/>
    <w:rsid w:val="000C1292"/>
    <w:rsid w:val="000D1F22"/>
    <w:rsid w:val="000D47A1"/>
    <w:rsid w:val="000D6843"/>
    <w:rsid w:val="000D7F8B"/>
    <w:rsid w:val="000E0D04"/>
    <w:rsid w:val="000E1E9D"/>
    <w:rsid w:val="000E27EC"/>
    <w:rsid w:val="000F07BA"/>
    <w:rsid w:val="00121BC7"/>
    <w:rsid w:val="00131509"/>
    <w:rsid w:val="00131F01"/>
    <w:rsid w:val="001329D6"/>
    <w:rsid w:val="0014634A"/>
    <w:rsid w:val="00153186"/>
    <w:rsid w:val="00156FB9"/>
    <w:rsid w:val="001607E6"/>
    <w:rsid w:val="00163B29"/>
    <w:rsid w:val="001777B3"/>
    <w:rsid w:val="00190075"/>
    <w:rsid w:val="00190C61"/>
    <w:rsid w:val="001978CA"/>
    <w:rsid w:val="001B1E5A"/>
    <w:rsid w:val="001B4193"/>
    <w:rsid w:val="001B7524"/>
    <w:rsid w:val="001C091A"/>
    <w:rsid w:val="001D7B81"/>
    <w:rsid w:val="001F3617"/>
    <w:rsid w:val="002117D6"/>
    <w:rsid w:val="00232C71"/>
    <w:rsid w:val="00232DA5"/>
    <w:rsid w:val="00246267"/>
    <w:rsid w:val="00247AC8"/>
    <w:rsid w:val="00262874"/>
    <w:rsid w:val="00273866"/>
    <w:rsid w:val="00280112"/>
    <w:rsid w:val="002836B0"/>
    <w:rsid w:val="002920D7"/>
    <w:rsid w:val="00295349"/>
    <w:rsid w:val="00295E47"/>
    <w:rsid w:val="002A79E7"/>
    <w:rsid w:val="002D4BF2"/>
    <w:rsid w:val="002D73FE"/>
    <w:rsid w:val="002F486C"/>
    <w:rsid w:val="0030451B"/>
    <w:rsid w:val="00304D58"/>
    <w:rsid w:val="00310454"/>
    <w:rsid w:val="0031406E"/>
    <w:rsid w:val="00321864"/>
    <w:rsid w:val="00323071"/>
    <w:rsid w:val="0032641B"/>
    <w:rsid w:val="00327257"/>
    <w:rsid w:val="0033073F"/>
    <w:rsid w:val="00330799"/>
    <w:rsid w:val="00333D73"/>
    <w:rsid w:val="003461AC"/>
    <w:rsid w:val="00355492"/>
    <w:rsid w:val="0035667E"/>
    <w:rsid w:val="003636F2"/>
    <w:rsid w:val="003677DB"/>
    <w:rsid w:val="00374ECE"/>
    <w:rsid w:val="00376B94"/>
    <w:rsid w:val="00391149"/>
    <w:rsid w:val="00394801"/>
    <w:rsid w:val="003A6969"/>
    <w:rsid w:val="003C2E78"/>
    <w:rsid w:val="003D3345"/>
    <w:rsid w:val="003D7B8B"/>
    <w:rsid w:val="003D7E8A"/>
    <w:rsid w:val="003F528D"/>
    <w:rsid w:val="003F535D"/>
    <w:rsid w:val="003F7696"/>
    <w:rsid w:val="0040615C"/>
    <w:rsid w:val="00422874"/>
    <w:rsid w:val="00424847"/>
    <w:rsid w:val="00442038"/>
    <w:rsid w:val="00456F90"/>
    <w:rsid w:val="004621F6"/>
    <w:rsid w:val="0046261C"/>
    <w:rsid w:val="00464071"/>
    <w:rsid w:val="00470CC6"/>
    <w:rsid w:val="004715C4"/>
    <w:rsid w:val="00473DB6"/>
    <w:rsid w:val="00482F80"/>
    <w:rsid w:val="00493BA5"/>
    <w:rsid w:val="004A2A8C"/>
    <w:rsid w:val="004B1E77"/>
    <w:rsid w:val="004C0411"/>
    <w:rsid w:val="004C32D6"/>
    <w:rsid w:val="004D242A"/>
    <w:rsid w:val="004E1508"/>
    <w:rsid w:val="004E4CA1"/>
    <w:rsid w:val="0050370C"/>
    <w:rsid w:val="005109B0"/>
    <w:rsid w:val="005179D5"/>
    <w:rsid w:val="00525DFF"/>
    <w:rsid w:val="00531F2E"/>
    <w:rsid w:val="00533612"/>
    <w:rsid w:val="0054463D"/>
    <w:rsid w:val="005501CD"/>
    <w:rsid w:val="00552C28"/>
    <w:rsid w:val="00552D6F"/>
    <w:rsid w:val="0056064D"/>
    <w:rsid w:val="00564030"/>
    <w:rsid w:val="005766B5"/>
    <w:rsid w:val="00596CF3"/>
    <w:rsid w:val="005C1554"/>
    <w:rsid w:val="005C59FC"/>
    <w:rsid w:val="005D5455"/>
    <w:rsid w:val="005D5B7B"/>
    <w:rsid w:val="005E11BD"/>
    <w:rsid w:val="005E6972"/>
    <w:rsid w:val="00605891"/>
    <w:rsid w:val="00612796"/>
    <w:rsid w:val="00617F8D"/>
    <w:rsid w:val="006354DB"/>
    <w:rsid w:val="0064317A"/>
    <w:rsid w:val="00645BC1"/>
    <w:rsid w:val="0065156A"/>
    <w:rsid w:val="00655161"/>
    <w:rsid w:val="00655E5F"/>
    <w:rsid w:val="00656B7B"/>
    <w:rsid w:val="006621FB"/>
    <w:rsid w:val="00665FB9"/>
    <w:rsid w:val="00673B52"/>
    <w:rsid w:val="00675D58"/>
    <w:rsid w:val="00680963"/>
    <w:rsid w:val="00680B8F"/>
    <w:rsid w:val="00691C8F"/>
    <w:rsid w:val="006A757C"/>
    <w:rsid w:val="006C0D5F"/>
    <w:rsid w:val="006D1A52"/>
    <w:rsid w:val="006D6E06"/>
    <w:rsid w:val="006E4FE8"/>
    <w:rsid w:val="006E732A"/>
    <w:rsid w:val="006F2F66"/>
    <w:rsid w:val="006F3268"/>
    <w:rsid w:val="006F507A"/>
    <w:rsid w:val="006F6D9F"/>
    <w:rsid w:val="0070069A"/>
    <w:rsid w:val="00701C36"/>
    <w:rsid w:val="00711BB9"/>
    <w:rsid w:val="007153A8"/>
    <w:rsid w:val="007263EB"/>
    <w:rsid w:val="007424E1"/>
    <w:rsid w:val="007463E7"/>
    <w:rsid w:val="0075265D"/>
    <w:rsid w:val="007541BC"/>
    <w:rsid w:val="00754F1A"/>
    <w:rsid w:val="00757CCE"/>
    <w:rsid w:val="007714F3"/>
    <w:rsid w:val="007776C7"/>
    <w:rsid w:val="007862C8"/>
    <w:rsid w:val="0079150F"/>
    <w:rsid w:val="007A4DA6"/>
    <w:rsid w:val="007B09A6"/>
    <w:rsid w:val="007B791B"/>
    <w:rsid w:val="007C0B11"/>
    <w:rsid w:val="007D5544"/>
    <w:rsid w:val="007E53AB"/>
    <w:rsid w:val="007F5D5A"/>
    <w:rsid w:val="00823054"/>
    <w:rsid w:val="00824180"/>
    <w:rsid w:val="0083134B"/>
    <w:rsid w:val="00835D00"/>
    <w:rsid w:val="0084759A"/>
    <w:rsid w:val="0085620A"/>
    <w:rsid w:val="00857ABE"/>
    <w:rsid w:val="00861E6B"/>
    <w:rsid w:val="00872D30"/>
    <w:rsid w:val="00873565"/>
    <w:rsid w:val="00876124"/>
    <w:rsid w:val="00882F81"/>
    <w:rsid w:val="00884A45"/>
    <w:rsid w:val="0088619D"/>
    <w:rsid w:val="00893F39"/>
    <w:rsid w:val="008A2CA8"/>
    <w:rsid w:val="008A3022"/>
    <w:rsid w:val="008A646C"/>
    <w:rsid w:val="008B5209"/>
    <w:rsid w:val="008C7E25"/>
    <w:rsid w:val="008D1608"/>
    <w:rsid w:val="008D7092"/>
    <w:rsid w:val="008D78B0"/>
    <w:rsid w:val="008F3F92"/>
    <w:rsid w:val="009010CF"/>
    <w:rsid w:val="00904B9F"/>
    <w:rsid w:val="0090569A"/>
    <w:rsid w:val="0090795B"/>
    <w:rsid w:val="00910397"/>
    <w:rsid w:val="00912D2C"/>
    <w:rsid w:val="00912D38"/>
    <w:rsid w:val="00945D2C"/>
    <w:rsid w:val="0095741D"/>
    <w:rsid w:val="009574E6"/>
    <w:rsid w:val="009602F0"/>
    <w:rsid w:val="00960DA4"/>
    <w:rsid w:val="00967471"/>
    <w:rsid w:val="00973770"/>
    <w:rsid w:val="00982219"/>
    <w:rsid w:val="0098241B"/>
    <w:rsid w:val="009842BC"/>
    <w:rsid w:val="009972EF"/>
    <w:rsid w:val="009A37DA"/>
    <w:rsid w:val="009A3E86"/>
    <w:rsid w:val="009B0A1E"/>
    <w:rsid w:val="009B20A0"/>
    <w:rsid w:val="009B34AF"/>
    <w:rsid w:val="009B71C0"/>
    <w:rsid w:val="009B788D"/>
    <w:rsid w:val="009C12DF"/>
    <w:rsid w:val="009C7200"/>
    <w:rsid w:val="009E0353"/>
    <w:rsid w:val="009E1A51"/>
    <w:rsid w:val="00A03C41"/>
    <w:rsid w:val="00A03ED9"/>
    <w:rsid w:val="00A106F3"/>
    <w:rsid w:val="00A14689"/>
    <w:rsid w:val="00A35660"/>
    <w:rsid w:val="00A509F9"/>
    <w:rsid w:val="00A5126C"/>
    <w:rsid w:val="00A5719B"/>
    <w:rsid w:val="00A64BFE"/>
    <w:rsid w:val="00A65FDD"/>
    <w:rsid w:val="00A71763"/>
    <w:rsid w:val="00A756D4"/>
    <w:rsid w:val="00A82B85"/>
    <w:rsid w:val="00A8328E"/>
    <w:rsid w:val="00AA55EA"/>
    <w:rsid w:val="00AC0F6E"/>
    <w:rsid w:val="00AC3966"/>
    <w:rsid w:val="00AD1AA4"/>
    <w:rsid w:val="00AD2F18"/>
    <w:rsid w:val="00AD5A94"/>
    <w:rsid w:val="00AE2945"/>
    <w:rsid w:val="00AE586D"/>
    <w:rsid w:val="00AF13A3"/>
    <w:rsid w:val="00AF4B78"/>
    <w:rsid w:val="00B008F4"/>
    <w:rsid w:val="00B15EAE"/>
    <w:rsid w:val="00B233F1"/>
    <w:rsid w:val="00B27707"/>
    <w:rsid w:val="00B308B9"/>
    <w:rsid w:val="00B30FC3"/>
    <w:rsid w:val="00B32228"/>
    <w:rsid w:val="00B36826"/>
    <w:rsid w:val="00B37285"/>
    <w:rsid w:val="00B4086E"/>
    <w:rsid w:val="00B65570"/>
    <w:rsid w:val="00B65C69"/>
    <w:rsid w:val="00B76BEF"/>
    <w:rsid w:val="00B80310"/>
    <w:rsid w:val="00B86A6C"/>
    <w:rsid w:val="00B9328A"/>
    <w:rsid w:val="00BC4741"/>
    <w:rsid w:val="00BC6D40"/>
    <w:rsid w:val="00BD42B0"/>
    <w:rsid w:val="00BE3EF0"/>
    <w:rsid w:val="00BE40E4"/>
    <w:rsid w:val="00BE72B3"/>
    <w:rsid w:val="00BF22BB"/>
    <w:rsid w:val="00BF46EB"/>
    <w:rsid w:val="00C00BBD"/>
    <w:rsid w:val="00C01537"/>
    <w:rsid w:val="00C044D2"/>
    <w:rsid w:val="00C04EFB"/>
    <w:rsid w:val="00C15FA4"/>
    <w:rsid w:val="00C16F90"/>
    <w:rsid w:val="00C31D80"/>
    <w:rsid w:val="00C324B1"/>
    <w:rsid w:val="00C47201"/>
    <w:rsid w:val="00C504A5"/>
    <w:rsid w:val="00C63AFB"/>
    <w:rsid w:val="00C753A3"/>
    <w:rsid w:val="00C953B0"/>
    <w:rsid w:val="00C95400"/>
    <w:rsid w:val="00C969B6"/>
    <w:rsid w:val="00CA09FF"/>
    <w:rsid w:val="00CA5A6C"/>
    <w:rsid w:val="00CB21EB"/>
    <w:rsid w:val="00CB2791"/>
    <w:rsid w:val="00CC1813"/>
    <w:rsid w:val="00CE34BA"/>
    <w:rsid w:val="00D102D5"/>
    <w:rsid w:val="00D12FCA"/>
    <w:rsid w:val="00D15091"/>
    <w:rsid w:val="00D17529"/>
    <w:rsid w:val="00D230DA"/>
    <w:rsid w:val="00D27D40"/>
    <w:rsid w:val="00D34021"/>
    <w:rsid w:val="00D344C2"/>
    <w:rsid w:val="00D378A0"/>
    <w:rsid w:val="00D41B96"/>
    <w:rsid w:val="00D507A9"/>
    <w:rsid w:val="00D51EE2"/>
    <w:rsid w:val="00D54BBB"/>
    <w:rsid w:val="00D61FB5"/>
    <w:rsid w:val="00D62337"/>
    <w:rsid w:val="00D628A2"/>
    <w:rsid w:val="00D64C7C"/>
    <w:rsid w:val="00D6514F"/>
    <w:rsid w:val="00D759CF"/>
    <w:rsid w:val="00D8767E"/>
    <w:rsid w:val="00D9061E"/>
    <w:rsid w:val="00D93D5D"/>
    <w:rsid w:val="00D96680"/>
    <w:rsid w:val="00DA351B"/>
    <w:rsid w:val="00DA4013"/>
    <w:rsid w:val="00DB18BE"/>
    <w:rsid w:val="00DB538A"/>
    <w:rsid w:val="00DD40B3"/>
    <w:rsid w:val="00DE1664"/>
    <w:rsid w:val="00DE345E"/>
    <w:rsid w:val="00DE4A43"/>
    <w:rsid w:val="00DE4BBE"/>
    <w:rsid w:val="00DE64AB"/>
    <w:rsid w:val="00E13A92"/>
    <w:rsid w:val="00E327CD"/>
    <w:rsid w:val="00E37EDD"/>
    <w:rsid w:val="00E4475D"/>
    <w:rsid w:val="00E56408"/>
    <w:rsid w:val="00E625C5"/>
    <w:rsid w:val="00E71371"/>
    <w:rsid w:val="00EA2DDD"/>
    <w:rsid w:val="00EB0F61"/>
    <w:rsid w:val="00EC41FA"/>
    <w:rsid w:val="00EE34B8"/>
    <w:rsid w:val="00EF06EE"/>
    <w:rsid w:val="00F105EF"/>
    <w:rsid w:val="00F12242"/>
    <w:rsid w:val="00F175F2"/>
    <w:rsid w:val="00F35957"/>
    <w:rsid w:val="00F42132"/>
    <w:rsid w:val="00F4747E"/>
    <w:rsid w:val="00F656DC"/>
    <w:rsid w:val="00F85822"/>
    <w:rsid w:val="00F90328"/>
    <w:rsid w:val="00F94E19"/>
    <w:rsid w:val="00F958BC"/>
    <w:rsid w:val="00FA1517"/>
    <w:rsid w:val="00FA16D8"/>
    <w:rsid w:val="00FA2610"/>
    <w:rsid w:val="00FA7EF3"/>
    <w:rsid w:val="00FC42ED"/>
    <w:rsid w:val="00FD2624"/>
    <w:rsid w:val="00FD4840"/>
    <w:rsid w:val="00FF0E91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36A5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HeadingBase"/>
    <w:next w:val="Overskrift2"/>
    <w:qFormat/>
    <w:pPr>
      <w:keepNext/>
      <w:spacing w:before="962" w:after="1682"/>
      <w:outlineLvl w:val="0"/>
    </w:pPr>
    <w:rPr>
      <w:sz w:val="60"/>
    </w:rPr>
  </w:style>
  <w:style w:type="paragraph" w:styleId="Overskrift2">
    <w:name w:val="heading 2"/>
    <w:basedOn w:val="HeadingBase"/>
    <w:next w:val="Brdtekst"/>
    <w:qFormat/>
    <w:pPr>
      <w:keepNext/>
      <w:pBdr>
        <w:top w:val="single" w:sz="6" w:space="1" w:color="auto"/>
      </w:pBdr>
      <w:spacing w:before="362" w:after="43"/>
      <w:outlineLvl w:val="1"/>
    </w:pPr>
    <w:rPr>
      <w:sz w:val="36"/>
    </w:rPr>
  </w:style>
  <w:style w:type="paragraph" w:styleId="Overskrift3">
    <w:name w:val="heading 3"/>
    <w:basedOn w:val="HeadingBase"/>
    <w:next w:val="Brdtekst"/>
    <w:qFormat/>
    <w:pPr>
      <w:keepNext/>
      <w:spacing w:before="340"/>
      <w:outlineLvl w:val="2"/>
    </w:pPr>
    <w:rPr>
      <w:sz w:val="28"/>
    </w:rPr>
  </w:style>
  <w:style w:type="paragraph" w:styleId="Overskrift4">
    <w:name w:val="heading 4"/>
    <w:basedOn w:val="HeadingBase"/>
    <w:next w:val="Brdtekst"/>
    <w:qFormat/>
    <w:pPr>
      <w:keepNext/>
      <w:spacing w:before="216" w:after="14"/>
      <w:outlineLvl w:val="3"/>
    </w:pPr>
    <w:rPr>
      <w:i/>
      <w:sz w:val="24"/>
    </w:rPr>
  </w:style>
  <w:style w:type="paragraph" w:styleId="Overskrift5">
    <w:name w:val="heading 5"/>
    <w:basedOn w:val="HeadingBase"/>
    <w:next w:val="Definition"/>
    <w:qFormat/>
    <w:pPr>
      <w:keepNext/>
      <w:spacing w:before="340"/>
      <w:outlineLvl w:val="4"/>
    </w:pPr>
    <w:rPr>
      <w:sz w:val="28"/>
    </w:rPr>
  </w:style>
  <w:style w:type="paragraph" w:styleId="Overskrift6">
    <w:name w:val="heading 6"/>
    <w:basedOn w:val="Normal"/>
    <w:next w:val="Normal"/>
    <w:qFormat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Overskrift7">
    <w:name w:val="heading 7"/>
    <w:basedOn w:val="Normal"/>
    <w:next w:val="Normal"/>
    <w:qFormat/>
    <w:rsid w:val="00131F01"/>
    <w:pPr>
      <w:spacing w:before="240" w:after="60"/>
      <w:outlineLvl w:val="6"/>
    </w:pPr>
    <w:rPr>
      <w:rFonts w:cs="Times New Roman"/>
      <w:sz w:val="24"/>
      <w:szCs w:val="24"/>
    </w:rPr>
  </w:style>
  <w:style w:type="paragraph" w:styleId="Overskrift8">
    <w:name w:val="heading 8"/>
    <w:basedOn w:val="Normal"/>
    <w:next w:val="Normal"/>
    <w:qFormat/>
    <w:rsid w:val="00131F01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paragraph" w:styleId="Overskrift9">
    <w:name w:val="heading 9"/>
    <w:basedOn w:val="Normal"/>
    <w:next w:val="Normal"/>
    <w:qFormat/>
    <w:rsid w:val="00131F0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HeadingBase">
    <w:name w:val="Heading Base"/>
    <w:basedOn w:val="Normal"/>
    <w:rPr>
      <w:rFonts w:ascii="Arial" w:hAnsi="Arial"/>
      <w:b/>
    </w:rPr>
  </w:style>
  <w:style w:type="paragraph" w:styleId="Brdtekst">
    <w:name w:val="Body Text"/>
    <w:basedOn w:val="Normal"/>
    <w:pPr>
      <w:spacing w:before="115"/>
    </w:pPr>
  </w:style>
  <w:style w:type="paragraph" w:styleId="Liste">
    <w:name w:val="List"/>
    <w:basedOn w:val="Brdtekst"/>
    <w:pPr>
      <w:tabs>
        <w:tab w:val="left" w:pos="360"/>
      </w:tabs>
      <w:ind w:left="360" w:hanging="360"/>
    </w:pPr>
  </w:style>
  <w:style w:type="paragraph" w:customStyle="1" w:styleId="Definition">
    <w:name w:val="Definition"/>
    <w:basedOn w:val="Brdtekst"/>
  </w:style>
  <w:style w:type="paragraph" w:customStyle="1" w:styleId="BodyTextTable">
    <w:name w:val="Body Text Table"/>
    <w:basedOn w:val="Brdtekst"/>
  </w:style>
  <w:style w:type="paragraph" w:customStyle="1" w:styleId="BodyTable">
    <w:name w:val="BodyTable"/>
    <w:basedOn w:val="Normal"/>
    <w:pPr>
      <w:spacing w:before="115"/>
    </w:pPr>
  </w:style>
  <w:style w:type="paragraph" w:styleId="Tittel">
    <w:name w:val="Title"/>
    <w:basedOn w:val="HeadingBase"/>
    <w:qFormat/>
    <w:pPr>
      <w:spacing w:before="242" w:after="722"/>
      <w:jc w:val="right"/>
    </w:pPr>
    <w:rPr>
      <w:sz w:val="72"/>
    </w:rPr>
  </w:style>
  <w:style w:type="paragraph" w:customStyle="1" w:styleId="ByLine">
    <w:name w:val="ByLine"/>
    <w:basedOn w:val="Tittel"/>
    <w:rPr>
      <w:sz w:val="28"/>
    </w:rPr>
  </w:style>
  <w:style w:type="paragraph" w:styleId="Bildetekst">
    <w:name w:val="caption"/>
    <w:basedOn w:val="Brdtekst"/>
    <w:next w:val="Brdtekst"/>
    <w:qFormat/>
    <w:pPr>
      <w:tabs>
        <w:tab w:val="left" w:pos="3600"/>
        <w:tab w:val="left" w:pos="3960"/>
      </w:tabs>
      <w:spacing w:before="60" w:after="160"/>
    </w:pPr>
    <w:rPr>
      <w:i/>
      <w:sz w:val="18"/>
    </w:rPr>
  </w:style>
  <w:style w:type="paragraph" w:customStyle="1" w:styleId="CodeBase">
    <w:name w:val="Code Base"/>
    <w:basedOn w:val="Brdtekst"/>
    <w:rPr>
      <w:rFonts w:ascii="Courier New" w:hAnsi="Courier New"/>
    </w:rPr>
  </w:style>
  <w:style w:type="paragraph" w:customStyle="1" w:styleId="CodeExplained">
    <w:name w:val="CodeExplained"/>
    <w:basedOn w:val="CodeBase"/>
    <w:pPr>
      <w:spacing w:after="40"/>
      <w:ind w:left="720"/>
    </w:pPr>
  </w:style>
  <w:style w:type="character" w:customStyle="1" w:styleId="D2HNoGloss">
    <w:name w:val="D2HNoGloss"/>
  </w:style>
  <w:style w:type="paragraph" w:customStyle="1" w:styleId="Figures">
    <w:name w:val="Figures"/>
    <w:basedOn w:val="Brdtekst"/>
    <w:next w:val="Bildetekst"/>
    <w:pPr>
      <w:tabs>
        <w:tab w:val="left" w:pos="3600"/>
        <w:tab w:val="left" w:pos="3960"/>
      </w:tabs>
      <w:spacing w:before="140" w:after="60"/>
    </w:pPr>
  </w:style>
  <w:style w:type="paragraph" w:customStyle="1" w:styleId="FiguresTable">
    <w:name w:val="Figures Table"/>
    <w:basedOn w:val="Figures"/>
  </w:style>
  <w:style w:type="paragraph" w:customStyle="1" w:styleId="HeaderBase">
    <w:name w:val="Header Base"/>
    <w:basedOn w:val="HeadingBase"/>
  </w:style>
  <w:style w:type="paragraph" w:styleId="Bunntekst">
    <w:name w:val="footer"/>
    <w:basedOn w:val="HeaderBase"/>
    <w:pPr>
      <w:pBdr>
        <w:top w:val="single" w:sz="6" w:space="1" w:color="auto"/>
        <w:between w:val="single" w:sz="6" w:space="1" w:color="auto"/>
      </w:pBdr>
      <w:tabs>
        <w:tab w:val="right" w:pos="9387"/>
      </w:tabs>
    </w:pPr>
    <w:rPr>
      <w:sz w:val="18"/>
    </w:rPr>
  </w:style>
  <w:style w:type="paragraph" w:customStyle="1" w:styleId="footereven">
    <w:name w:val="footer even"/>
    <w:basedOn w:val="Bunntekst"/>
  </w:style>
  <w:style w:type="paragraph" w:customStyle="1" w:styleId="footerodd">
    <w:name w:val="footer odd"/>
    <w:basedOn w:val="Bunntekst"/>
  </w:style>
  <w:style w:type="paragraph" w:styleId="Topptekst">
    <w:name w:val="header"/>
    <w:basedOn w:val="HeaderBase"/>
    <w:pPr>
      <w:tabs>
        <w:tab w:val="right" w:pos="9387"/>
      </w:tabs>
    </w:pPr>
    <w:rPr>
      <w:sz w:val="18"/>
    </w:rPr>
  </w:style>
  <w:style w:type="paragraph" w:customStyle="1" w:styleId="headereven">
    <w:name w:val="header even"/>
    <w:basedOn w:val="Topptekst"/>
  </w:style>
  <w:style w:type="paragraph" w:customStyle="1" w:styleId="headerodd">
    <w:name w:val="header odd"/>
    <w:basedOn w:val="Topptekst"/>
  </w:style>
  <w:style w:type="paragraph" w:customStyle="1" w:styleId="IndexBase">
    <w:name w:val="Index Base"/>
    <w:basedOn w:val="Normal"/>
  </w:style>
  <w:style w:type="paragraph" w:styleId="Indeks1">
    <w:name w:val="index 1"/>
    <w:basedOn w:val="IndexBase"/>
    <w:next w:val="Normal"/>
    <w:autoRedefine/>
    <w:semiHidden/>
    <w:pPr>
      <w:ind w:left="432" w:hanging="432"/>
    </w:pPr>
  </w:style>
  <w:style w:type="paragraph" w:styleId="Indeks2">
    <w:name w:val="index 2"/>
    <w:basedOn w:val="IndexBase"/>
    <w:next w:val="Normal"/>
    <w:autoRedefine/>
    <w:semiHidden/>
    <w:pPr>
      <w:ind w:left="432" w:hanging="288"/>
    </w:pPr>
  </w:style>
  <w:style w:type="paragraph" w:styleId="Indeks3">
    <w:name w:val="index 3"/>
    <w:basedOn w:val="IndexBase"/>
    <w:next w:val="Normal"/>
    <w:autoRedefine/>
    <w:semiHidden/>
    <w:pPr>
      <w:ind w:left="432" w:hanging="144"/>
    </w:pPr>
  </w:style>
  <w:style w:type="paragraph" w:styleId="Stikkordregisteroverskrift">
    <w:name w:val="index heading"/>
    <w:basedOn w:val="HeadingBase"/>
    <w:next w:val="Indeks1"/>
    <w:semiHidden/>
    <w:pPr>
      <w:keepNext/>
      <w:spacing w:before="302" w:after="122"/>
    </w:pPr>
    <w:rPr>
      <w:sz w:val="22"/>
    </w:rPr>
  </w:style>
  <w:style w:type="paragraph" w:customStyle="1" w:styleId="Jump">
    <w:name w:val="Jump"/>
    <w:basedOn w:val="Brdtekst"/>
    <w:rPr>
      <w:rFonts w:ascii="Arial" w:hAnsi="Arial"/>
      <w:color w:val="FF00FF"/>
      <w:u w:val="double"/>
    </w:rPr>
  </w:style>
  <w:style w:type="paragraph" w:customStyle="1" w:styleId="RelatedHead">
    <w:name w:val="RelatedHead"/>
    <w:basedOn w:val="HeadingBase"/>
    <w:next w:val="Jump"/>
    <w:pPr>
      <w:spacing w:before="120" w:after="60"/>
    </w:pPr>
    <w:rPr>
      <w:color w:val="FF00FF"/>
      <w:sz w:val="24"/>
    </w:rPr>
  </w:style>
  <w:style w:type="character" w:customStyle="1" w:styleId="C1HGroup">
    <w:name w:val="C1H Group"/>
    <w:rPr>
      <w:i/>
      <w:color w:val="808000"/>
    </w:rPr>
  </w:style>
  <w:style w:type="paragraph" w:styleId="Liste2">
    <w:name w:val="List 2"/>
    <w:basedOn w:val="Liste"/>
    <w:pPr>
      <w:tabs>
        <w:tab w:val="clear" w:pos="360"/>
        <w:tab w:val="left" w:pos="720"/>
      </w:tabs>
      <w:ind w:left="720"/>
    </w:pPr>
  </w:style>
  <w:style w:type="paragraph" w:customStyle="1" w:styleId="ListTable">
    <w:name w:val="List Table"/>
    <w:basedOn w:val="Liste"/>
    <w:pPr>
      <w:tabs>
        <w:tab w:val="left" w:pos="720"/>
      </w:tabs>
    </w:pPr>
  </w:style>
  <w:style w:type="paragraph" w:customStyle="1" w:styleId="List2Table">
    <w:name w:val="List 2 Table"/>
    <w:basedOn w:val="Liste2"/>
  </w:style>
  <w:style w:type="paragraph" w:customStyle="1" w:styleId="MarginNote">
    <w:name w:val="Margin Note"/>
    <w:basedOn w:val="Brdtekst"/>
    <w:pPr>
      <w:spacing w:before="122"/>
      <w:ind w:right="432"/>
    </w:pPr>
    <w:rPr>
      <w:i/>
    </w:rPr>
  </w:style>
  <w:style w:type="paragraph" w:styleId="Vanliginnrykk">
    <w:name w:val="Normal Indent"/>
    <w:basedOn w:val="Normal"/>
    <w:pPr>
      <w:ind w:left="720"/>
    </w:pPr>
  </w:style>
  <w:style w:type="paragraph" w:customStyle="1" w:styleId="Note">
    <w:name w:val="Note"/>
    <w:basedOn w:val="Brdtekst"/>
    <w:pPr>
      <w:pBdr>
        <w:top w:val="single" w:sz="6" w:space="1" w:color="auto"/>
        <w:bottom w:val="single" w:sz="6" w:space="1" w:color="auto"/>
      </w:pBdr>
      <w:spacing w:before="180" w:after="180"/>
    </w:pPr>
  </w:style>
  <w:style w:type="paragraph" w:customStyle="1" w:styleId="Source">
    <w:name w:val="Source"/>
    <w:basedOn w:val="CodeBase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</w:tabs>
      <w:spacing w:before="0"/>
      <w:ind w:left="720"/>
    </w:pPr>
    <w:rPr>
      <w:sz w:val="16"/>
    </w:rPr>
  </w:style>
  <w:style w:type="paragraph" w:customStyle="1" w:styleId="SourceTop">
    <w:name w:val="SourceTop"/>
    <w:basedOn w:val="Source"/>
    <w:next w:val="Source"/>
    <w:pPr>
      <w:spacing w:before="115"/>
    </w:pPr>
  </w:style>
  <w:style w:type="paragraph" w:customStyle="1" w:styleId="SuperTitle">
    <w:name w:val="SuperTitle"/>
    <w:basedOn w:val="Tittel"/>
    <w:pPr>
      <w:pBdr>
        <w:top w:val="single" w:sz="48" w:space="1" w:color="auto"/>
      </w:pBdr>
      <w:spacing w:before="960" w:after="0"/>
      <w:ind w:left="1440"/>
    </w:pPr>
    <w:rPr>
      <w:sz w:val="28"/>
    </w:rPr>
  </w:style>
  <w:style w:type="paragraph" w:customStyle="1" w:styleId="TableBorder">
    <w:name w:val="TableBorder"/>
    <w:basedOn w:val="Normal"/>
    <w:next w:val="Normal"/>
    <w:pPr>
      <w:spacing w:before="40" w:line="40" w:lineRule="exact"/>
    </w:pPr>
  </w:style>
  <w:style w:type="paragraph" w:customStyle="1" w:styleId="TableHeading">
    <w:name w:val="TableHeading"/>
    <w:basedOn w:val="HeadingBase"/>
    <w:pPr>
      <w:spacing w:before="60" w:after="60"/>
      <w:ind w:right="72"/>
    </w:pPr>
  </w:style>
  <w:style w:type="paragraph" w:customStyle="1" w:styleId="TableText">
    <w:name w:val="TableText"/>
    <w:basedOn w:val="Brdtekst"/>
    <w:pPr>
      <w:spacing w:before="40" w:after="40"/>
      <w:ind w:left="72" w:right="72"/>
    </w:pPr>
    <w:rPr>
      <w:sz w:val="18"/>
    </w:rPr>
  </w:style>
  <w:style w:type="paragraph" w:customStyle="1" w:styleId="TOCBase">
    <w:name w:val="TOC Base"/>
    <w:basedOn w:val="Normal"/>
  </w:style>
  <w:style w:type="paragraph" w:styleId="INNH1">
    <w:name w:val="toc 1"/>
    <w:basedOn w:val="TOCBase"/>
    <w:next w:val="Normal"/>
    <w:autoRedefine/>
    <w:uiPriority w:val="39"/>
    <w:pPr>
      <w:tabs>
        <w:tab w:val="right" w:pos="9387"/>
      </w:tabs>
      <w:spacing w:before="245" w:after="115"/>
      <w:ind w:left="1440"/>
    </w:pPr>
    <w:rPr>
      <w:rFonts w:ascii="Arial" w:hAnsi="Arial"/>
      <w:b/>
      <w:sz w:val="24"/>
    </w:rPr>
  </w:style>
  <w:style w:type="paragraph" w:styleId="INNH2">
    <w:name w:val="toc 2"/>
    <w:basedOn w:val="TOCBase"/>
    <w:next w:val="Normal"/>
    <w:autoRedefine/>
    <w:semiHidden/>
    <w:pPr>
      <w:tabs>
        <w:tab w:val="right" w:leader="dot" w:pos="9387"/>
      </w:tabs>
      <w:ind w:left="2160"/>
    </w:pPr>
  </w:style>
  <w:style w:type="paragraph" w:styleId="INNH3">
    <w:name w:val="toc 3"/>
    <w:basedOn w:val="TOCBase"/>
    <w:next w:val="Normal"/>
    <w:autoRedefine/>
    <w:semiHidden/>
    <w:pPr>
      <w:tabs>
        <w:tab w:val="right" w:leader="dot" w:pos="9387"/>
      </w:tabs>
      <w:ind w:left="2880"/>
    </w:pPr>
  </w:style>
  <w:style w:type="paragraph" w:customStyle="1" w:styleId="TOCTitle">
    <w:name w:val="TOCTitle"/>
    <w:basedOn w:val="HeadingBase"/>
    <w:pPr>
      <w:keepNext/>
      <w:spacing w:before="960" w:after="480"/>
    </w:pPr>
    <w:rPr>
      <w:sz w:val="60"/>
    </w:rPr>
  </w:style>
  <w:style w:type="character" w:customStyle="1" w:styleId="C1HGroupInvisible">
    <w:name w:val="C1H Group Invisible"/>
    <w:rPr>
      <w:i/>
      <w:vanish/>
      <w:color w:val="808000"/>
    </w:rPr>
  </w:style>
  <w:style w:type="paragraph" w:customStyle="1" w:styleId="C1HBullet">
    <w:name w:val="C1H Bullet"/>
    <w:basedOn w:val="Brdtekst"/>
    <w:pPr>
      <w:numPr>
        <w:numId w:val="31"/>
      </w:numPr>
    </w:pPr>
  </w:style>
  <w:style w:type="paragraph" w:customStyle="1" w:styleId="C1HBullet2">
    <w:name w:val="C1H Bullet 2"/>
    <w:basedOn w:val="Brdtekst"/>
    <w:pPr>
      <w:numPr>
        <w:numId w:val="32"/>
      </w:numPr>
    </w:pPr>
  </w:style>
  <w:style w:type="paragraph" w:customStyle="1" w:styleId="C1HBullet2A">
    <w:name w:val="C1H Bullet 2A"/>
    <w:basedOn w:val="Brdtekst"/>
    <w:pPr>
      <w:numPr>
        <w:numId w:val="33"/>
      </w:numPr>
    </w:pPr>
  </w:style>
  <w:style w:type="paragraph" w:customStyle="1" w:styleId="C1HNumber">
    <w:name w:val="C1H Number"/>
    <w:basedOn w:val="Brdtekst"/>
    <w:pPr>
      <w:numPr>
        <w:numId w:val="34"/>
      </w:numPr>
    </w:pPr>
  </w:style>
  <w:style w:type="paragraph" w:customStyle="1" w:styleId="C1HNumber2">
    <w:name w:val="C1H Number 2"/>
    <w:basedOn w:val="Brdtekst"/>
    <w:pPr>
      <w:numPr>
        <w:numId w:val="35"/>
      </w:numPr>
    </w:pPr>
  </w:style>
  <w:style w:type="paragraph" w:customStyle="1" w:styleId="C1HContinue">
    <w:name w:val="C1H Continue"/>
    <w:basedOn w:val="Brdtekst"/>
    <w:pPr>
      <w:ind w:left="720"/>
    </w:pPr>
  </w:style>
  <w:style w:type="paragraph" w:customStyle="1" w:styleId="C1HContinue2">
    <w:name w:val="C1H Continue 2"/>
    <w:basedOn w:val="Brdtekst"/>
    <w:pPr>
      <w:ind w:left="1080"/>
    </w:pPr>
  </w:style>
  <w:style w:type="character" w:customStyle="1" w:styleId="C1HJump">
    <w:name w:val="C1H Jump"/>
    <w:rPr>
      <w:color w:val="008000"/>
    </w:rPr>
  </w:style>
  <w:style w:type="character" w:customStyle="1" w:styleId="C1HPopup">
    <w:name w:val="C1H Popup"/>
    <w:rPr>
      <w:i/>
      <w:color w:val="008000"/>
    </w:rPr>
  </w:style>
  <w:style w:type="character" w:customStyle="1" w:styleId="C1HIndex">
    <w:name w:val="C1H Index"/>
    <w:rPr>
      <w:color w:val="808000"/>
    </w:rPr>
  </w:style>
  <w:style w:type="character" w:customStyle="1" w:styleId="C1HIndexInvisible">
    <w:name w:val="C1H Index Invisible"/>
    <w:rPr>
      <w:vanish/>
      <w:color w:val="808000"/>
    </w:rPr>
  </w:style>
  <w:style w:type="paragraph" w:customStyle="1" w:styleId="MidTopic">
    <w:name w:val="MidTopic"/>
    <w:basedOn w:val="Overskrift3"/>
    <w:next w:val="Brdtekst"/>
    <w:pPr>
      <w:outlineLvl w:val="9"/>
    </w:pPr>
  </w:style>
  <w:style w:type="paragraph" w:customStyle="1" w:styleId="WhatsThis">
    <w:name w:val="WhatsThis"/>
    <w:basedOn w:val="Overskrift3"/>
    <w:next w:val="C1HPopupTopicText"/>
    <w:pPr>
      <w:outlineLvl w:val="9"/>
    </w:pPr>
  </w:style>
  <w:style w:type="character" w:customStyle="1" w:styleId="C1HKeywordLink">
    <w:name w:val="C1H Keyword Link"/>
    <w:rPr>
      <w:color w:val="808000"/>
      <w:u w:val="single"/>
    </w:rPr>
  </w:style>
  <w:style w:type="character" w:customStyle="1" w:styleId="C1HGroupLink">
    <w:name w:val="C1H Group Link"/>
    <w:rPr>
      <w:i/>
      <w:color w:val="808000"/>
      <w:u w:val="single"/>
    </w:rPr>
  </w:style>
  <w:style w:type="character" w:customStyle="1" w:styleId="C1HLinkTag">
    <w:name w:val="C1H Link Tag"/>
    <w:rPr>
      <w:color w:val="3366FF"/>
    </w:rPr>
  </w:style>
  <w:style w:type="character" w:customStyle="1" w:styleId="C1HLinkTagInvisible">
    <w:name w:val="C1H Link Tag Invisible"/>
    <w:rPr>
      <w:vanish/>
      <w:color w:val="3366FF"/>
    </w:rPr>
  </w:style>
  <w:style w:type="character" w:customStyle="1" w:styleId="C1HContextID">
    <w:name w:val="C1H Context ID"/>
    <w:rPr>
      <w:vanish/>
      <w:color w:val="FF00FF"/>
    </w:rPr>
  </w:style>
  <w:style w:type="character" w:customStyle="1" w:styleId="C1HConditional">
    <w:name w:val="C1H Conditional"/>
    <w:rPr>
      <w:bdr w:val="none" w:sz="0" w:space="0" w:color="auto"/>
      <w:shd w:val="clear" w:color="auto" w:fill="D9D9D9"/>
    </w:rPr>
  </w:style>
  <w:style w:type="paragraph" w:styleId="Bobleteks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Merknadsreferanse">
    <w:name w:val="annotation reference"/>
    <w:semiHidden/>
    <w:rPr>
      <w:sz w:val="16"/>
      <w:szCs w:val="16"/>
    </w:rPr>
  </w:style>
  <w:style w:type="paragraph" w:styleId="Merknadstekst">
    <w:name w:val="annotation text"/>
    <w:basedOn w:val="Normal"/>
    <w:semiHidden/>
  </w:style>
  <w:style w:type="paragraph" w:styleId="Kommentaremne">
    <w:name w:val="annotation subject"/>
    <w:basedOn w:val="Merknadstekst"/>
    <w:next w:val="Merknadstekst"/>
    <w:semiHidden/>
    <w:rPr>
      <w:b/>
      <w:bCs/>
    </w:rPr>
  </w:style>
  <w:style w:type="character" w:customStyle="1" w:styleId="C1HOnline">
    <w:name w:val="C1H Online"/>
    <w:rPr>
      <w:bdr w:val="none" w:sz="0" w:space="0" w:color="auto"/>
      <w:shd w:val="clear" w:color="auto" w:fill="99CCFF"/>
    </w:rPr>
  </w:style>
  <w:style w:type="character" w:customStyle="1" w:styleId="C1HManual">
    <w:name w:val="C1H Manual"/>
    <w:rPr>
      <w:bdr w:val="none" w:sz="0" w:space="0" w:color="auto"/>
      <w:shd w:val="clear" w:color="auto" w:fill="CCFFCC"/>
    </w:rPr>
  </w:style>
  <w:style w:type="paragraph" w:customStyle="1" w:styleId="C1HPopupTopicText">
    <w:name w:val="C1H Popup Topic Text"/>
    <w:basedOn w:val="Brdtekst"/>
  </w:style>
  <w:style w:type="character" w:customStyle="1" w:styleId="C1HContentsTitle">
    <w:name w:val="C1H Contents Title"/>
    <w:rPr>
      <w:color w:val="993300"/>
    </w:rPr>
  </w:style>
  <w:style w:type="character" w:customStyle="1" w:styleId="C1HTopicProperties">
    <w:name w:val="C1H Topic Properties"/>
    <w:rPr>
      <w:vanish/>
      <w:color w:val="800080"/>
    </w:rPr>
  </w:style>
  <w:style w:type="paragraph" w:customStyle="1" w:styleId="GlossaryHeading">
    <w:name w:val="Glossary Heading"/>
    <w:basedOn w:val="HeadingBase"/>
    <w:next w:val="C1HPopupTopicText"/>
    <w:pPr>
      <w:keepNext/>
      <w:spacing w:before="340"/>
      <w:outlineLvl w:val="4"/>
    </w:pPr>
    <w:rPr>
      <w:sz w:val="28"/>
    </w:rPr>
  </w:style>
  <w:style w:type="paragraph" w:styleId="Brdtekst-frsteinnrykk">
    <w:name w:val="Body Text First Indent"/>
    <w:basedOn w:val="Brdtekst"/>
    <w:pPr>
      <w:spacing w:before="0" w:after="120"/>
      <w:ind w:firstLine="210"/>
    </w:pPr>
  </w:style>
  <w:style w:type="paragraph" w:styleId="Brdtekstinnrykk">
    <w:name w:val="Body Text Indent"/>
    <w:basedOn w:val="Normal"/>
    <w:pPr>
      <w:spacing w:after="120"/>
      <w:ind w:left="283"/>
    </w:pPr>
  </w:style>
  <w:style w:type="character" w:customStyle="1" w:styleId="C1HInlineExpand">
    <w:name w:val="C1H Inline Expand"/>
    <w:rPr>
      <w:color w:val="008080"/>
    </w:rPr>
  </w:style>
  <w:style w:type="character" w:customStyle="1" w:styleId="C1HInlinePopup">
    <w:name w:val="C1H Inline Popup"/>
    <w:rPr>
      <w:i/>
      <w:color w:val="008080"/>
      <w:u w:val="single"/>
    </w:rPr>
  </w:style>
  <w:style w:type="character" w:customStyle="1" w:styleId="C1HExpandText">
    <w:name w:val="C1H Expand Text"/>
    <w:rPr>
      <w:vanish/>
      <w:bdr w:val="none" w:sz="0" w:space="0" w:color="auto"/>
      <w:shd w:val="clear" w:color="auto" w:fill="CCFFFF"/>
    </w:rPr>
  </w:style>
  <w:style w:type="character" w:customStyle="1" w:styleId="C1HPopupText">
    <w:name w:val="C1H Popup Text"/>
    <w:basedOn w:val="C1HExpandText"/>
    <w:rPr>
      <w:vanish/>
      <w:bdr w:val="none" w:sz="0" w:space="0" w:color="auto"/>
      <w:shd w:val="clear" w:color="auto" w:fill="CCFFFF"/>
    </w:rPr>
  </w:style>
  <w:style w:type="character" w:customStyle="1" w:styleId="C1HInlineDropdown">
    <w:name w:val="C1H Inline Dropdown"/>
    <w:rPr>
      <w:color w:val="008080"/>
      <w:u w:val="single"/>
    </w:rPr>
  </w:style>
  <w:style w:type="character" w:customStyle="1" w:styleId="C1HDropdownText">
    <w:name w:val="C1H Dropdown Text"/>
    <w:basedOn w:val="C1HExpandText"/>
    <w:rPr>
      <w:vanish/>
      <w:bdr w:val="none" w:sz="0" w:space="0" w:color="auto"/>
      <w:shd w:val="clear" w:color="auto" w:fill="CCFFFF"/>
    </w:rPr>
  </w:style>
  <w:style w:type="paragraph" w:customStyle="1" w:styleId="GlossaryHeadingnoautolinks">
    <w:name w:val="Glossary Heading (no auto links)"/>
    <w:basedOn w:val="GlossaryHeading"/>
    <w:next w:val="C1HPopupTopicText"/>
    <w:rPr>
      <w:color w:val="993300"/>
    </w:rPr>
  </w:style>
  <w:style w:type="character" w:customStyle="1" w:styleId="C1HVariable">
    <w:name w:val="C1H Variable"/>
    <w:rsid w:val="00A756D4"/>
    <w:rPr>
      <w:i/>
      <w:color w:val="993300"/>
    </w:rPr>
  </w:style>
  <w:style w:type="paragraph" w:customStyle="1" w:styleId="C1SectionCollapsed">
    <w:name w:val="C1 Section Collapsed"/>
    <w:basedOn w:val="Overskrift4"/>
    <w:next w:val="Brdtekst"/>
    <w:rsid w:val="00190C61"/>
    <w:pPr>
      <w:outlineLvl w:val="9"/>
    </w:pPr>
  </w:style>
  <w:style w:type="paragraph" w:customStyle="1" w:styleId="C1SectionExpanded">
    <w:name w:val="C1 Section Expanded"/>
    <w:basedOn w:val="Overskrift4"/>
    <w:next w:val="Brdtekst"/>
    <w:rsid w:val="00190C61"/>
    <w:pPr>
      <w:outlineLvl w:val="9"/>
    </w:pPr>
  </w:style>
  <w:style w:type="paragraph" w:customStyle="1" w:styleId="C1SectionEnd">
    <w:name w:val="C1 Section End"/>
    <w:basedOn w:val="Brdtekst"/>
    <w:next w:val="Brdtekst"/>
    <w:rsid w:val="007424E1"/>
  </w:style>
  <w:style w:type="paragraph" w:styleId="Blokktekst">
    <w:name w:val="Block Text"/>
    <w:basedOn w:val="Normal"/>
    <w:rsid w:val="00131F01"/>
    <w:pPr>
      <w:spacing w:after="120"/>
      <w:ind w:left="1440" w:right="1440"/>
    </w:pPr>
  </w:style>
  <w:style w:type="paragraph" w:styleId="Brdtekst2">
    <w:name w:val="Body Text 2"/>
    <w:basedOn w:val="Normal"/>
    <w:rsid w:val="00131F01"/>
    <w:pPr>
      <w:spacing w:after="120" w:line="480" w:lineRule="auto"/>
    </w:pPr>
  </w:style>
  <w:style w:type="paragraph" w:styleId="Brdtekst3">
    <w:name w:val="Body Text 3"/>
    <w:basedOn w:val="Normal"/>
    <w:rsid w:val="00131F01"/>
    <w:pPr>
      <w:spacing w:after="120"/>
    </w:pPr>
    <w:rPr>
      <w:sz w:val="16"/>
      <w:szCs w:val="16"/>
    </w:rPr>
  </w:style>
  <w:style w:type="paragraph" w:styleId="Brdtekst-frsteinnrykk2">
    <w:name w:val="Body Text First Indent 2"/>
    <w:basedOn w:val="Brdtekstinnrykk"/>
    <w:rsid w:val="00131F01"/>
    <w:pPr>
      <w:ind w:firstLine="210"/>
    </w:pPr>
  </w:style>
  <w:style w:type="paragraph" w:styleId="Brdtekstinnrykk2">
    <w:name w:val="Body Text Indent 2"/>
    <w:basedOn w:val="Normal"/>
    <w:rsid w:val="00131F01"/>
    <w:pPr>
      <w:spacing w:after="120" w:line="480" w:lineRule="auto"/>
      <w:ind w:left="283"/>
    </w:pPr>
  </w:style>
  <w:style w:type="paragraph" w:styleId="Brdtekstinnrykk3">
    <w:name w:val="Body Text Indent 3"/>
    <w:basedOn w:val="Normal"/>
    <w:rsid w:val="00131F01"/>
    <w:pPr>
      <w:spacing w:after="120"/>
      <w:ind w:left="283"/>
    </w:pPr>
    <w:rPr>
      <w:sz w:val="16"/>
      <w:szCs w:val="16"/>
    </w:rPr>
  </w:style>
  <w:style w:type="paragraph" w:styleId="Hilsen">
    <w:name w:val="Closing"/>
    <w:basedOn w:val="Normal"/>
    <w:rsid w:val="00131F01"/>
    <w:pPr>
      <w:ind w:left="4252"/>
    </w:pPr>
  </w:style>
  <w:style w:type="paragraph" w:styleId="Dato">
    <w:name w:val="Date"/>
    <w:basedOn w:val="Normal"/>
    <w:next w:val="Normal"/>
    <w:rsid w:val="00131F01"/>
  </w:style>
  <w:style w:type="paragraph" w:styleId="Dokumentkart">
    <w:name w:val="Document Map"/>
    <w:basedOn w:val="Normal"/>
    <w:semiHidden/>
    <w:rsid w:val="00131F01"/>
    <w:pPr>
      <w:shd w:val="clear" w:color="auto" w:fill="000080"/>
    </w:pPr>
    <w:rPr>
      <w:rFonts w:ascii="Tahoma" w:hAnsi="Tahoma" w:cs="Tahoma"/>
    </w:rPr>
  </w:style>
  <w:style w:type="paragraph" w:styleId="E-postsignatur">
    <w:name w:val="E-mail Signature"/>
    <w:basedOn w:val="Normal"/>
    <w:rsid w:val="00131F01"/>
  </w:style>
  <w:style w:type="paragraph" w:styleId="Sluttnotetekst">
    <w:name w:val="endnote text"/>
    <w:basedOn w:val="Normal"/>
    <w:semiHidden/>
    <w:rsid w:val="00131F01"/>
  </w:style>
  <w:style w:type="paragraph" w:styleId="Konvoluttadresse">
    <w:name w:val="envelope address"/>
    <w:basedOn w:val="Normal"/>
    <w:rsid w:val="00131F01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Avsenderadresse">
    <w:name w:val="envelope return"/>
    <w:basedOn w:val="Normal"/>
    <w:rsid w:val="00131F01"/>
    <w:rPr>
      <w:rFonts w:ascii="Arial" w:hAnsi="Arial" w:cs="Arial"/>
    </w:rPr>
  </w:style>
  <w:style w:type="paragraph" w:styleId="Fotnotetekst">
    <w:name w:val="footnote text"/>
    <w:basedOn w:val="Normal"/>
    <w:semiHidden/>
    <w:rsid w:val="00131F01"/>
  </w:style>
  <w:style w:type="paragraph" w:styleId="HTML-adresse">
    <w:name w:val="HTML Address"/>
    <w:basedOn w:val="Normal"/>
    <w:rsid w:val="00131F01"/>
    <w:rPr>
      <w:i/>
      <w:iCs/>
    </w:rPr>
  </w:style>
  <w:style w:type="paragraph" w:styleId="HTML-forhndsformatert">
    <w:name w:val="HTML Preformatted"/>
    <w:basedOn w:val="Normal"/>
    <w:rsid w:val="00131F01"/>
    <w:rPr>
      <w:rFonts w:ascii="Courier New" w:hAnsi="Courier New" w:cs="Courier New"/>
    </w:rPr>
  </w:style>
  <w:style w:type="paragraph" w:styleId="Indeks4">
    <w:name w:val="index 4"/>
    <w:basedOn w:val="Normal"/>
    <w:next w:val="Normal"/>
    <w:autoRedefine/>
    <w:semiHidden/>
    <w:rsid w:val="00131F01"/>
    <w:pPr>
      <w:ind w:left="800" w:hanging="200"/>
    </w:pPr>
  </w:style>
  <w:style w:type="paragraph" w:styleId="Indeks5">
    <w:name w:val="index 5"/>
    <w:basedOn w:val="Normal"/>
    <w:next w:val="Normal"/>
    <w:autoRedefine/>
    <w:semiHidden/>
    <w:rsid w:val="00131F01"/>
    <w:pPr>
      <w:ind w:left="1000" w:hanging="200"/>
    </w:pPr>
  </w:style>
  <w:style w:type="paragraph" w:styleId="Indeks6">
    <w:name w:val="index 6"/>
    <w:basedOn w:val="Normal"/>
    <w:next w:val="Normal"/>
    <w:autoRedefine/>
    <w:semiHidden/>
    <w:rsid w:val="00131F01"/>
    <w:pPr>
      <w:ind w:left="1200" w:hanging="200"/>
    </w:pPr>
  </w:style>
  <w:style w:type="paragraph" w:styleId="Indeks7">
    <w:name w:val="index 7"/>
    <w:basedOn w:val="Normal"/>
    <w:next w:val="Normal"/>
    <w:autoRedefine/>
    <w:semiHidden/>
    <w:rsid w:val="00131F01"/>
    <w:pPr>
      <w:ind w:left="1400" w:hanging="200"/>
    </w:pPr>
  </w:style>
  <w:style w:type="paragraph" w:styleId="Indeks8">
    <w:name w:val="index 8"/>
    <w:basedOn w:val="Normal"/>
    <w:next w:val="Normal"/>
    <w:autoRedefine/>
    <w:semiHidden/>
    <w:rsid w:val="00131F01"/>
    <w:pPr>
      <w:ind w:left="1600" w:hanging="200"/>
    </w:pPr>
  </w:style>
  <w:style w:type="paragraph" w:styleId="Indeks9">
    <w:name w:val="index 9"/>
    <w:basedOn w:val="Normal"/>
    <w:next w:val="Normal"/>
    <w:autoRedefine/>
    <w:semiHidden/>
    <w:rsid w:val="00131F01"/>
    <w:pPr>
      <w:ind w:left="1800" w:hanging="200"/>
    </w:pPr>
  </w:style>
  <w:style w:type="paragraph" w:styleId="Liste3">
    <w:name w:val="List 3"/>
    <w:basedOn w:val="Normal"/>
    <w:rsid w:val="00131F01"/>
    <w:pPr>
      <w:ind w:left="849" w:hanging="283"/>
    </w:pPr>
  </w:style>
  <w:style w:type="paragraph" w:styleId="Liste4">
    <w:name w:val="List 4"/>
    <w:basedOn w:val="Normal"/>
    <w:rsid w:val="00131F01"/>
    <w:pPr>
      <w:ind w:left="1132" w:hanging="283"/>
    </w:pPr>
  </w:style>
  <w:style w:type="paragraph" w:styleId="Liste5">
    <w:name w:val="List 5"/>
    <w:basedOn w:val="Normal"/>
    <w:rsid w:val="00131F01"/>
    <w:pPr>
      <w:ind w:left="1415" w:hanging="283"/>
    </w:pPr>
  </w:style>
  <w:style w:type="paragraph" w:styleId="Punktmerketliste">
    <w:name w:val="List Bullet"/>
    <w:basedOn w:val="Normal"/>
    <w:rsid w:val="00131F01"/>
    <w:pPr>
      <w:numPr>
        <w:numId w:val="1"/>
      </w:numPr>
    </w:pPr>
  </w:style>
  <w:style w:type="paragraph" w:styleId="Punktmerketliste2">
    <w:name w:val="List Bullet 2"/>
    <w:basedOn w:val="Normal"/>
    <w:rsid w:val="00131F01"/>
    <w:pPr>
      <w:numPr>
        <w:numId w:val="3"/>
      </w:numPr>
    </w:pPr>
  </w:style>
  <w:style w:type="paragraph" w:styleId="Punktmerketliste3">
    <w:name w:val="List Bullet 3"/>
    <w:basedOn w:val="Normal"/>
    <w:rsid w:val="00131F01"/>
    <w:pPr>
      <w:numPr>
        <w:numId w:val="36"/>
      </w:numPr>
    </w:pPr>
  </w:style>
  <w:style w:type="paragraph" w:styleId="Punktmerketliste4">
    <w:name w:val="List Bullet 4"/>
    <w:basedOn w:val="Normal"/>
    <w:rsid w:val="00131F01"/>
    <w:pPr>
      <w:numPr>
        <w:numId w:val="37"/>
      </w:numPr>
    </w:pPr>
  </w:style>
  <w:style w:type="paragraph" w:styleId="Punktmerketliste5">
    <w:name w:val="List Bullet 5"/>
    <w:basedOn w:val="Normal"/>
    <w:rsid w:val="00131F01"/>
    <w:pPr>
      <w:numPr>
        <w:numId w:val="38"/>
      </w:numPr>
    </w:pPr>
  </w:style>
  <w:style w:type="paragraph" w:styleId="Liste-forts">
    <w:name w:val="List Continue"/>
    <w:basedOn w:val="Normal"/>
    <w:rsid w:val="00131F01"/>
    <w:pPr>
      <w:spacing w:after="120"/>
      <w:ind w:left="283"/>
    </w:pPr>
  </w:style>
  <w:style w:type="paragraph" w:styleId="Liste-forts2">
    <w:name w:val="List Continue 2"/>
    <w:basedOn w:val="Normal"/>
    <w:rsid w:val="00131F01"/>
    <w:pPr>
      <w:spacing w:after="120"/>
      <w:ind w:left="566"/>
    </w:pPr>
  </w:style>
  <w:style w:type="paragraph" w:styleId="Liste-forts3">
    <w:name w:val="List Continue 3"/>
    <w:basedOn w:val="Normal"/>
    <w:rsid w:val="00131F01"/>
    <w:pPr>
      <w:spacing w:after="120"/>
      <w:ind w:left="849"/>
    </w:pPr>
  </w:style>
  <w:style w:type="paragraph" w:styleId="Liste-forts4">
    <w:name w:val="List Continue 4"/>
    <w:basedOn w:val="Normal"/>
    <w:rsid w:val="00131F01"/>
    <w:pPr>
      <w:spacing w:after="120"/>
      <w:ind w:left="1132"/>
    </w:pPr>
  </w:style>
  <w:style w:type="paragraph" w:styleId="Liste-forts5">
    <w:name w:val="List Continue 5"/>
    <w:basedOn w:val="Normal"/>
    <w:rsid w:val="00131F01"/>
    <w:pPr>
      <w:spacing w:after="120"/>
      <w:ind w:left="1415"/>
    </w:pPr>
  </w:style>
  <w:style w:type="paragraph" w:styleId="Nummerertliste">
    <w:name w:val="List Number"/>
    <w:basedOn w:val="Normal"/>
    <w:rsid w:val="00131F01"/>
    <w:pPr>
      <w:numPr>
        <w:numId w:val="7"/>
      </w:numPr>
    </w:pPr>
  </w:style>
  <w:style w:type="paragraph" w:styleId="Nummerertliste2">
    <w:name w:val="List Number 2"/>
    <w:basedOn w:val="Normal"/>
    <w:rsid w:val="00131F01"/>
    <w:pPr>
      <w:numPr>
        <w:numId w:val="9"/>
      </w:numPr>
    </w:pPr>
  </w:style>
  <w:style w:type="paragraph" w:styleId="Nummerertliste3">
    <w:name w:val="List Number 3"/>
    <w:basedOn w:val="Normal"/>
    <w:rsid w:val="00131F01"/>
    <w:pPr>
      <w:numPr>
        <w:numId w:val="39"/>
      </w:numPr>
    </w:pPr>
  </w:style>
  <w:style w:type="paragraph" w:styleId="Nummerertliste4">
    <w:name w:val="List Number 4"/>
    <w:basedOn w:val="Normal"/>
    <w:rsid w:val="00131F01"/>
    <w:pPr>
      <w:numPr>
        <w:numId w:val="40"/>
      </w:numPr>
    </w:pPr>
  </w:style>
  <w:style w:type="paragraph" w:styleId="Nummerertliste5">
    <w:name w:val="List Number 5"/>
    <w:basedOn w:val="Normal"/>
    <w:rsid w:val="00131F01"/>
    <w:pPr>
      <w:numPr>
        <w:numId w:val="41"/>
      </w:numPr>
    </w:pPr>
  </w:style>
  <w:style w:type="paragraph" w:styleId="Makrotekst">
    <w:name w:val="macro"/>
    <w:semiHidden/>
    <w:rsid w:val="00131F0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ldingshode">
    <w:name w:val="Message Header"/>
    <w:basedOn w:val="Normal"/>
    <w:rsid w:val="00131F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131F01"/>
    <w:rPr>
      <w:rFonts w:cs="Times New Roman"/>
      <w:sz w:val="24"/>
      <w:szCs w:val="24"/>
    </w:rPr>
  </w:style>
  <w:style w:type="paragraph" w:styleId="Notatoverskrift">
    <w:name w:val="Note Heading"/>
    <w:basedOn w:val="Normal"/>
    <w:next w:val="Normal"/>
    <w:rsid w:val="00131F01"/>
  </w:style>
  <w:style w:type="paragraph" w:styleId="Rentekst">
    <w:name w:val="Plain Text"/>
    <w:basedOn w:val="Normal"/>
    <w:rsid w:val="00131F01"/>
    <w:rPr>
      <w:rFonts w:ascii="Courier New" w:hAnsi="Courier New" w:cs="Courier New"/>
    </w:rPr>
  </w:style>
  <w:style w:type="paragraph" w:styleId="Innledendehilsen">
    <w:name w:val="Salutation"/>
    <w:basedOn w:val="Normal"/>
    <w:next w:val="Normal"/>
    <w:rsid w:val="00131F01"/>
  </w:style>
  <w:style w:type="paragraph" w:styleId="Underskrift">
    <w:name w:val="Signature"/>
    <w:basedOn w:val="Normal"/>
    <w:rsid w:val="00131F01"/>
    <w:pPr>
      <w:ind w:left="4252"/>
    </w:pPr>
  </w:style>
  <w:style w:type="paragraph" w:styleId="Undertittel">
    <w:name w:val="Subtitle"/>
    <w:basedOn w:val="Normal"/>
    <w:qFormat/>
    <w:rsid w:val="00131F0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Kildeliste">
    <w:name w:val="table of authorities"/>
    <w:basedOn w:val="Normal"/>
    <w:next w:val="Normal"/>
    <w:semiHidden/>
    <w:rsid w:val="00131F01"/>
    <w:pPr>
      <w:ind w:left="200" w:hanging="200"/>
    </w:pPr>
  </w:style>
  <w:style w:type="paragraph" w:styleId="Figurliste">
    <w:name w:val="table of figures"/>
    <w:basedOn w:val="Normal"/>
    <w:next w:val="Normal"/>
    <w:semiHidden/>
    <w:rsid w:val="00131F01"/>
  </w:style>
  <w:style w:type="paragraph" w:styleId="Kildelisteoverskrift">
    <w:name w:val="toa heading"/>
    <w:basedOn w:val="Normal"/>
    <w:next w:val="Normal"/>
    <w:semiHidden/>
    <w:rsid w:val="00131F0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INNH4">
    <w:name w:val="toc 4"/>
    <w:basedOn w:val="Normal"/>
    <w:next w:val="Normal"/>
    <w:autoRedefine/>
    <w:semiHidden/>
    <w:rsid w:val="00131F01"/>
    <w:pPr>
      <w:ind w:left="600"/>
    </w:pPr>
  </w:style>
  <w:style w:type="paragraph" w:styleId="INNH5">
    <w:name w:val="toc 5"/>
    <w:basedOn w:val="Normal"/>
    <w:next w:val="Normal"/>
    <w:autoRedefine/>
    <w:semiHidden/>
    <w:rsid w:val="00131F01"/>
    <w:pPr>
      <w:ind w:left="800"/>
    </w:pPr>
  </w:style>
  <w:style w:type="paragraph" w:styleId="INNH6">
    <w:name w:val="toc 6"/>
    <w:basedOn w:val="Normal"/>
    <w:next w:val="Normal"/>
    <w:autoRedefine/>
    <w:semiHidden/>
    <w:rsid w:val="00131F01"/>
    <w:pPr>
      <w:ind w:left="1000"/>
    </w:pPr>
  </w:style>
  <w:style w:type="paragraph" w:styleId="INNH7">
    <w:name w:val="toc 7"/>
    <w:basedOn w:val="Normal"/>
    <w:next w:val="Normal"/>
    <w:autoRedefine/>
    <w:semiHidden/>
    <w:rsid w:val="00131F01"/>
    <w:pPr>
      <w:ind w:left="1200"/>
    </w:pPr>
  </w:style>
  <w:style w:type="paragraph" w:styleId="INNH8">
    <w:name w:val="toc 8"/>
    <w:basedOn w:val="Normal"/>
    <w:next w:val="Normal"/>
    <w:autoRedefine/>
    <w:semiHidden/>
    <w:rsid w:val="00131F01"/>
    <w:pPr>
      <w:ind w:left="1400"/>
    </w:pPr>
  </w:style>
  <w:style w:type="paragraph" w:styleId="INNH9">
    <w:name w:val="toc 9"/>
    <w:basedOn w:val="Normal"/>
    <w:next w:val="Normal"/>
    <w:autoRedefine/>
    <w:semiHidden/>
    <w:rsid w:val="00131F01"/>
    <w:pPr>
      <w:ind w:left="1600"/>
    </w:pPr>
  </w:style>
  <w:style w:type="table" w:styleId="Tabellrutenett">
    <w:name w:val="Table Grid"/>
    <w:basedOn w:val="Vanligtabell"/>
    <w:rsid w:val="006E4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HeadingBase"/>
    <w:next w:val="Overskrift2"/>
    <w:qFormat/>
    <w:pPr>
      <w:keepNext/>
      <w:spacing w:before="962" w:after="1682"/>
      <w:outlineLvl w:val="0"/>
    </w:pPr>
    <w:rPr>
      <w:sz w:val="60"/>
    </w:rPr>
  </w:style>
  <w:style w:type="paragraph" w:styleId="Overskrift2">
    <w:name w:val="heading 2"/>
    <w:basedOn w:val="HeadingBase"/>
    <w:next w:val="Brdtekst"/>
    <w:qFormat/>
    <w:pPr>
      <w:keepNext/>
      <w:pBdr>
        <w:top w:val="single" w:sz="6" w:space="1" w:color="auto"/>
      </w:pBdr>
      <w:spacing w:before="362" w:after="43"/>
      <w:outlineLvl w:val="1"/>
    </w:pPr>
    <w:rPr>
      <w:sz w:val="36"/>
    </w:rPr>
  </w:style>
  <w:style w:type="paragraph" w:styleId="Overskrift3">
    <w:name w:val="heading 3"/>
    <w:basedOn w:val="HeadingBase"/>
    <w:next w:val="Brdtekst"/>
    <w:qFormat/>
    <w:pPr>
      <w:keepNext/>
      <w:spacing w:before="340"/>
      <w:outlineLvl w:val="2"/>
    </w:pPr>
    <w:rPr>
      <w:sz w:val="28"/>
    </w:rPr>
  </w:style>
  <w:style w:type="paragraph" w:styleId="Overskrift4">
    <w:name w:val="heading 4"/>
    <w:basedOn w:val="HeadingBase"/>
    <w:next w:val="Brdtekst"/>
    <w:qFormat/>
    <w:pPr>
      <w:keepNext/>
      <w:spacing w:before="216" w:after="14"/>
      <w:outlineLvl w:val="3"/>
    </w:pPr>
    <w:rPr>
      <w:i/>
      <w:sz w:val="24"/>
    </w:rPr>
  </w:style>
  <w:style w:type="paragraph" w:styleId="Overskrift5">
    <w:name w:val="heading 5"/>
    <w:basedOn w:val="HeadingBase"/>
    <w:next w:val="Definition"/>
    <w:qFormat/>
    <w:pPr>
      <w:keepNext/>
      <w:spacing w:before="340"/>
      <w:outlineLvl w:val="4"/>
    </w:pPr>
    <w:rPr>
      <w:sz w:val="28"/>
    </w:rPr>
  </w:style>
  <w:style w:type="paragraph" w:styleId="Overskrift6">
    <w:name w:val="heading 6"/>
    <w:basedOn w:val="Normal"/>
    <w:next w:val="Normal"/>
    <w:qFormat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Overskrift7">
    <w:name w:val="heading 7"/>
    <w:basedOn w:val="Normal"/>
    <w:next w:val="Normal"/>
    <w:qFormat/>
    <w:rsid w:val="00131F01"/>
    <w:pPr>
      <w:spacing w:before="240" w:after="60"/>
      <w:outlineLvl w:val="6"/>
    </w:pPr>
    <w:rPr>
      <w:rFonts w:cs="Times New Roman"/>
      <w:sz w:val="24"/>
      <w:szCs w:val="24"/>
    </w:rPr>
  </w:style>
  <w:style w:type="paragraph" w:styleId="Overskrift8">
    <w:name w:val="heading 8"/>
    <w:basedOn w:val="Normal"/>
    <w:next w:val="Normal"/>
    <w:qFormat/>
    <w:rsid w:val="00131F01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paragraph" w:styleId="Overskrift9">
    <w:name w:val="heading 9"/>
    <w:basedOn w:val="Normal"/>
    <w:next w:val="Normal"/>
    <w:qFormat/>
    <w:rsid w:val="00131F0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HeadingBase">
    <w:name w:val="Heading Base"/>
    <w:basedOn w:val="Normal"/>
    <w:rPr>
      <w:rFonts w:ascii="Arial" w:hAnsi="Arial"/>
      <w:b/>
    </w:rPr>
  </w:style>
  <w:style w:type="paragraph" w:styleId="Brdtekst">
    <w:name w:val="Body Text"/>
    <w:basedOn w:val="Normal"/>
    <w:pPr>
      <w:spacing w:before="115"/>
    </w:pPr>
  </w:style>
  <w:style w:type="paragraph" w:styleId="Liste">
    <w:name w:val="List"/>
    <w:basedOn w:val="Brdtekst"/>
    <w:pPr>
      <w:tabs>
        <w:tab w:val="left" w:pos="360"/>
      </w:tabs>
      <w:ind w:left="360" w:hanging="360"/>
    </w:pPr>
  </w:style>
  <w:style w:type="paragraph" w:customStyle="1" w:styleId="Definition">
    <w:name w:val="Definition"/>
    <w:basedOn w:val="Brdtekst"/>
  </w:style>
  <w:style w:type="paragraph" w:customStyle="1" w:styleId="BodyTextTable">
    <w:name w:val="Body Text Table"/>
    <w:basedOn w:val="Brdtekst"/>
  </w:style>
  <w:style w:type="paragraph" w:customStyle="1" w:styleId="BodyTable">
    <w:name w:val="BodyTable"/>
    <w:basedOn w:val="Normal"/>
    <w:pPr>
      <w:spacing w:before="115"/>
    </w:pPr>
  </w:style>
  <w:style w:type="paragraph" w:styleId="Tittel">
    <w:name w:val="Title"/>
    <w:basedOn w:val="HeadingBase"/>
    <w:qFormat/>
    <w:pPr>
      <w:spacing w:before="242" w:after="722"/>
      <w:jc w:val="right"/>
    </w:pPr>
    <w:rPr>
      <w:sz w:val="72"/>
    </w:rPr>
  </w:style>
  <w:style w:type="paragraph" w:customStyle="1" w:styleId="ByLine">
    <w:name w:val="ByLine"/>
    <w:basedOn w:val="Tittel"/>
    <w:rPr>
      <w:sz w:val="28"/>
    </w:rPr>
  </w:style>
  <w:style w:type="paragraph" w:styleId="Bildetekst">
    <w:name w:val="caption"/>
    <w:basedOn w:val="Brdtekst"/>
    <w:next w:val="Brdtekst"/>
    <w:qFormat/>
    <w:pPr>
      <w:tabs>
        <w:tab w:val="left" w:pos="3600"/>
        <w:tab w:val="left" w:pos="3960"/>
      </w:tabs>
      <w:spacing w:before="60" w:after="160"/>
    </w:pPr>
    <w:rPr>
      <w:i/>
      <w:sz w:val="18"/>
    </w:rPr>
  </w:style>
  <w:style w:type="paragraph" w:customStyle="1" w:styleId="CodeBase">
    <w:name w:val="Code Base"/>
    <w:basedOn w:val="Brdtekst"/>
    <w:rPr>
      <w:rFonts w:ascii="Courier New" w:hAnsi="Courier New"/>
    </w:rPr>
  </w:style>
  <w:style w:type="paragraph" w:customStyle="1" w:styleId="CodeExplained">
    <w:name w:val="CodeExplained"/>
    <w:basedOn w:val="CodeBase"/>
    <w:pPr>
      <w:spacing w:after="40"/>
      <w:ind w:left="720"/>
    </w:pPr>
  </w:style>
  <w:style w:type="character" w:customStyle="1" w:styleId="D2HNoGloss">
    <w:name w:val="D2HNoGloss"/>
  </w:style>
  <w:style w:type="paragraph" w:customStyle="1" w:styleId="Figures">
    <w:name w:val="Figures"/>
    <w:basedOn w:val="Brdtekst"/>
    <w:next w:val="Bildetekst"/>
    <w:pPr>
      <w:tabs>
        <w:tab w:val="left" w:pos="3600"/>
        <w:tab w:val="left" w:pos="3960"/>
      </w:tabs>
      <w:spacing w:before="140" w:after="60"/>
    </w:pPr>
  </w:style>
  <w:style w:type="paragraph" w:customStyle="1" w:styleId="FiguresTable">
    <w:name w:val="Figures Table"/>
    <w:basedOn w:val="Figures"/>
  </w:style>
  <w:style w:type="paragraph" w:customStyle="1" w:styleId="HeaderBase">
    <w:name w:val="Header Base"/>
    <w:basedOn w:val="HeadingBase"/>
  </w:style>
  <w:style w:type="paragraph" w:styleId="Bunntekst">
    <w:name w:val="footer"/>
    <w:basedOn w:val="HeaderBase"/>
    <w:pPr>
      <w:pBdr>
        <w:top w:val="single" w:sz="6" w:space="1" w:color="auto"/>
        <w:between w:val="single" w:sz="6" w:space="1" w:color="auto"/>
      </w:pBdr>
      <w:tabs>
        <w:tab w:val="right" w:pos="9387"/>
      </w:tabs>
    </w:pPr>
    <w:rPr>
      <w:sz w:val="18"/>
    </w:rPr>
  </w:style>
  <w:style w:type="paragraph" w:customStyle="1" w:styleId="footereven">
    <w:name w:val="footer even"/>
    <w:basedOn w:val="Bunntekst"/>
  </w:style>
  <w:style w:type="paragraph" w:customStyle="1" w:styleId="footerodd">
    <w:name w:val="footer odd"/>
    <w:basedOn w:val="Bunntekst"/>
  </w:style>
  <w:style w:type="paragraph" w:styleId="Topptekst">
    <w:name w:val="header"/>
    <w:basedOn w:val="HeaderBase"/>
    <w:pPr>
      <w:tabs>
        <w:tab w:val="right" w:pos="9387"/>
      </w:tabs>
    </w:pPr>
    <w:rPr>
      <w:sz w:val="18"/>
    </w:rPr>
  </w:style>
  <w:style w:type="paragraph" w:customStyle="1" w:styleId="headereven">
    <w:name w:val="header even"/>
    <w:basedOn w:val="Topptekst"/>
  </w:style>
  <w:style w:type="paragraph" w:customStyle="1" w:styleId="headerodd">
    <w:name w:val="header odd"/>
    <w:basedOn w:val="Topptekst"/>
  </w:style>
  <w:style w:type="paragraph" w:customStyle="1" w:styleId="IndexBase">
    <w:name w:val="Index Base"/>
    <w:basedOn w:val="Normal"/>
  </w:style>
  <w:style w:type="paragraph" w:styleId="Indeks1">
    <w:name w:val="index 1"/>
    <w:basedOn w:val="IndexBase"/>
    <w:next w:val="Normal"/>
    <w:autoRedefine/>
    <w:semiHidden/>
    <w:pPr>
      <w:ind w:left="432" w:hanging="432"/>
    </w:pPr>
  </w:style>
  <w:style w:type="paragraph" w:styleId="Indeks2">
    <w:name w:val="index 2"/>
    <w:basedOn w:val="IndexBase"/>
    <w:next w:val="Normal"/>
    <w:autoRedefine/>
    <w:semiHidden/>
    <w:pPr>
      <w:ind w:left="432" w:hanging="288"/>
    </w:pPr>
  </w:style>
  <w:style w:type="paragraph" w:styleId="Indeks3">
    <w:name w:val="index 3"/>
    <w:basedOn w:val="IndexBase"/>
    <w:next w:val="Normal"/>
    <w:autoRedefine/>
    <w:semiHidden/>
    <w:pPr>
      <w:ind w:left="432" w:hanging="144"/>
    </w:pPr>
  </w:style>
  <w:style w:type="paragraph" w:styleId="Stikkordregisteroverskrift">
    <w:name w:val="index heading"/>
    <w:basedOn w:val="HeadingBase"/>
    <w:next w:val="Indeks1"/>
    <w:semiHidden/>
    <w:pPr>
      <w:keepNext/>
      <w:spacing w:before="302" w:after="122"/>
    </w:pPr>
    <w:rPr>
      <w:sz w:val="22"/>
    </w:rPr>
  </w:style>
  <w:style w:type="paragraph" w:customStyle="1" w:styleId="Jump">
    <w:name w:val="Jump"/>
    <w:basedOn w:val="Brdtekst"/>
    <w:rPr>
      <w:rFonts w:ascii="Arial" w:hAnsi="Arial"/>
      <w:color w:val="FF00FF"/>
      <w:u w:val="double"/>
    </w:rPr>
  </w:style>
  <w:style w:type="paragraph" w:customStyle="1" w:styleId="RelatedHead">
    <w:name w:val="RelatedHead"/>
    <w:basedOn w:val="HeadingBase"/>
    <w:next w:val="Jump"/>
    <w:pPr>
      <w:spacing w:before="120" w:after="60"/>
    </w:pPr>
    <w:rPr>
      <w:color w:val="FF00FF"/>
      <w:sz w:val="24"/>
    </w:rPr>
  </w:style>
  <w:style w:type="character" w:customStyle="1" w:styleId="C1HGroup">
    <w:name w:val="C1H Group"/>
    <w:rPr>
      <w:i/>
      <w:color w:val="808000"/>
    </w:rPr>
  </w:style>
  <w:style w:type="paragraph" w:styleId="Liste2">
    <w:name w:val="List 2"/>
    <w:basedOn w:val="Liste"/>
    <w:pPr>
      <w:tabs>
        <w:tab w:val="clear" w:pos="360"/>
        <w:tab w:val="left" w:pos="720"/>
      </w:tabs>
      <w:ind w:left="720"/>
    </w:pPr>
  </w:style>
  <w:style w:type="paragraph" w:customStyle="1" w:styleId="ListTable">
    <w:name w:val="List Table"/>
    <w:basedOn w:val="Liste"/>
    <w:pPr>
      <w:tabs>
        <w:tab w:val="left" w:pos="720"/>
      </w:tabs>
    </w:pPr>
  </w:style>
  <w:style w:type="paragraph" w:customStyle="1" w:styleId="List2Table">
    <w:name w:val="List 2 Table"/>
    <w:basedOn w:val="Liste2"/>
  </w:style>
  <w:style w:type="paragraph" w:customStyle="1" w:styleId="MarginNote">
    <w:name w:val="Margin Note"/>
    <w:basedOn w:val="Brdtekst"/>
    <w:pPr>
      <w:spacing w:before="122"/>
      <w:ind w:right="432"/>
    </w:pPr>
    <w:rPr>
      <w:i/>
    </w:rPr>
  </w:style>
  <w:style w:type="paragraph" w:styleId="Vanliginnrykk">
    <w:name w:val="Normal Indent"/>
    <w:basedOn w:val="Normal"/>
    <w:pPr>
      <w:ind w:left="720"/>
    </w:pPr>
  </w:style>
  <w:style w:type="paragraph" w:customStyle="1" w:styleId="Note">
    <w:name w:val="Note"/>
    <w:basedOn w:val="Brdtekst"/>
    <w:pPr>
      <w:pBdr>
        <w:top w:val="single" w:sz="6" w:space="1" w:color="auto"/>
        <w:bottom w:val="single" w:sz="6" w:space="1" w:color="auto"/>
      </w:pBdr>
      <w:spacing w:before="180" w:after="180"/>
    </w:pPr>
  </w:style>
  <w:style w:type="paragraph" w:customStyle="1" w:styleId="Source">
    <w:name w:val="Source"/>
    <w:basedOn w:val="CodeBase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</w:tabs>
      <w:spacing w:before="0"/>
      <w:ind w:left="720"/>
    </w:pPr>
    <w:rPr>
      <w:sz w:val="16"/>
    </w:rPr>
  </w:style>
  <w:style w:type="paragraph" w:customStyle="1" w:styleId="SourceTop">
    <w:name w:val="SourceTop"/>
    <w:basedOn w:val="Source"/>
    <w:next w:val="Source"/>
    <w:pPr>
      <w:spacing w:before="115"/>
    </w:pPr>
  </w:style>
  <w:style w:type="paragraph" w:customStyle="1" w:styleId="SuperTitle">
    <w:name w:val="SuperTitle"/>
    <w:basedOn w:val="Tittel"/>
    <w:pPr>
      <w:pBdr>
        <w:top w:val="single" w:sz="48" w:space="1" w:color="auto"/>
      </w:pBdr>
      <w:spacing w:before="960" w:after="0"/>
      <w:ind w:left="1440"/>
    </w:pPr>
    <w:rPr>
      <w:sz w:val="28"/>
    </w:rPr>
  </w:style>
  <w:style w:type="paragraph" w:customStyle="1" w:styleId="TableBorder">
    <w:name w:val="TableBorder"/>
    <w:basedOn w:val="Normal"/>
    <w:next w:val="Normal"/>
    <w:pPr>
      <w:spacing w:before="40" w:line="40" w:lineRule="exact"/>
    </w:pPr>
  </w:style>
  <w:style w:type="paragraph" w:customStyle="1" w:styleId="TableHeading">
    <w:name w:val="TableHeading"/>
    <w:basedOn w:val="HeadingBase"/>
    <w:pPr>
      <w:spacing w:before="60" w:after="60"/>
      <w:ind w:right="72"/>
    </w:pPr>
  </w:style>
  <w:style w:type="paragraph" w:customStyle="1" w:styleId="TableText">
    <w:name w:val="TableText"/>
    <w:basedOn w:val="Brdtekst"/>
    <w:pPr>
      <w:spacing w:before="40" w:after="40"/>
      <w:ind w:left="72" w:right="72"/>
    </w:pPr>
    <w:rPr>
      <w:sz w:val="18"/>
    </w:rPr>
  </w:style>
  <w:style w:type="paragraph" w:customStyle="1" w:styleId="TOCBase">
    <w:name w:val="TOC Base"/>
    <w:basedOn w:val="Normal"/>
  </w:style>
  <w:style w:type="paragraph" w:styleId="INNH1">
    <w:name w:val="toc 1"/>
    <w:basedOn w:val="TOCBase"/>
    <w:next w:val="Normal"/>
    <w:autoRedefine/>
    <w:uiPriority w:val="39"/>
    <w:pPr>
      <w:tabs>
        <w:tab w:val="right" w:pos="9387"/>
      </w:tabs>
      <w:spacing w:before="245" w:after="115"/>
      <w:ind w:left="1440"/>
    </w:pPr>
    <w:rPr>
      <w:rFonts w:ascii="Arial" w:hAnsi="Arial"/>
      <w:b/>
      <w:sz w:val="24"/>
    </w:rPr>
  </w:style>
  <w:style w:type="paragraph" w:styleId="INNH2">
    <w:name w:val="toc 2"/>
    <w:basedOn w:val="TOCBase"/>
    <w:next w:val="Normal"/>
    <w:autoRedefine/>
    <w:semiHidden/>
    <w:pPr>
      <w:tabs>
        <w:tab w:val="right" w:leader="dot" w:pos="9387"/>
      </w:tabs>
      <w:ind w:left="2160"/>
    </w:pPr>
  </w:style>
  <w:style w:type="paragraph" w:styleId="INNH3">
    <w:name w:val="toc 3"/>
    <w:basedOn w:val="TOCBase"/>
    <w:next w:val="Normal"/>
    <w:autoRedefine/>
    <w:semiHidden/>
    <w:pPr>
      <w:tabs>
        <w:tab w:val="right" w:leader="dot" w:pos="9387"/>
      </w:tabs>
      <w:ind w:left="2880"/>
    </w:pPr>
  </w:style>
  <w:style w:type="paragraph" w:customStyle="1" w:styleId="TOCTitle">
    <w:name w:val="TOCTitle"/>
    <w:basedOn w:val="HeadingBase"/>
    <w:pPr>
      <w:keepNext/>
      <w:spacing w:before="960" w:after="480"/>
    </w:pPr>
    <w:rPr>
      <w:sz w:val="60"/>
    </w:rPr>
  </w:style>
  <w:style w:type="character" w:customStyle="1" w:styleId="C1HGroupInvisible">
    <w:name w:val="C1H Group Invisible"/>
    <w:rPr>
      <w:i/>
      <w:vanish/>
      <w:color w:val="808000"/>
    </w:rPr>
  </w:style>
  <w:style w:type="paragraph" w:customStyle="1" w:styleId="C1HBullet">
    <w:name w:val="C1H Bullet"/>
    <w:basedOn w:val="Brdtekst"/>
    <w:pPr>
      <w:numPr>
        <w:numId w:val="31"/>
      </w:numPr>
    </w:pPr>
  </w:style>
  <w:style w:type="paragraph" w:customStyle="1" w:styleId="C1HBullet2">
    <w:name w:val="C1H Bullet 2"/>
    <w:basedOn w:val="Brdtekst"/>
    <w:pPr>
      <w:numPr>
        <w:numId w:val="32"/>
      </w:numPr>
    </w:pPr>
  </w:style>
  <w:style w:type="paragraph" w:customStyle="1" w:styleId="C1HBullet2A">
    <w:name w:val="C1H Bullet 2A"/>
    <w:basedOn w:val="Brdtekst"/>
    <w:pPr>
      <w:numPr>
        <w:numId w:val="33"/>
      </w:numPr>
    </w:pPr>
  </w:style>
  <w:style w:type="paragraph" w:customStyle="1" w:styleId="C1HNumber">
    <w:name w:val="C1H Number"/>
    <w:basedOn w:val="Brdtekst"/>
    <w:pPr>
      <w:numPr>
        <w:numId w:val="34"/>
      </w:numPr>
    </w:pPr>
  </w:style>
  <w:style w:type="paragraph" w:customStyle="1" w:styleId="C1HNumber2">
    <w:name w:val="C1H Number 2"/>
    <w:basedOn w:val="Brdtekst"/>
    <w:pPr>
      <w:numPr>
        <w:numId w:val="35"/>
      </w:numPr>
    </w:pPr>
  </w:style>
  <w:style w:type="paragraph" w:customStyle="1" w:styleId="C1HContinue">
    <w:name w:val="C1H Continue"/>
    <w:basedOn w:val="Brdtekst"/>
    <w:pPr>
      <w:ind w:left="720"/>
    </w:pPr>
  </w:style>
  <w:style w:type="paragraph" w:customStyle="1" w:styleId="C1HContinue2">
    <w:name w:val="C1H Continue 2"/>
    <w:basedOn w:val="Brdtekst"/>
    <w:pPr>
      <w:ind w:left="1080"/>
    </w:pPr>
  </w:style>
  <w:style w:type="character" w:customStyle="1" w:styleId="C1HJump">
    <w:name w:val="C1H Jump"/>
    <w:rPr>
      <w:color w:val="008000"/>
    </w:rPr>
  </w:style>
  <w:style w:type="character" w:customStyle="1" w:styleId="C1HPopup">
    <w:name w:val="C1H Popup"/>
    <w:rPr>
      <w:i/>
      <w:color w:val="008000"/>
    </w:rPr>
  </w:style>
  <w:style w:type="character" w:customStyle="1" w:styleId="C1HIndex">
    <w:name w:val="C1H Index"/>
    <w:rPr>
      <w:color w:val="808000"/>
    </w:rPr>
  </w:style>
  <w:style w:type="character" w:customStyle="1" w:styleId="C1HIndexInvisible">
    <w:name w:val="C1H Index Invisible"/>
    <w:rPr>
      <w:vanish/>
      <w:color w:val="808000"/>
    </w:rPr>
  </w:style>
  <w:style w:type="paragraph" w:customStyle="1" w:styleId="MidTopic">
    <w:name w:val="MidTopic"/>
    <w:basedOn w:val="Overskrift3"/>
    <w:next w:val="Brdtekst"/>
    <w:pPr>
      <w:outlineLvl w:val="9"/>
    </w:pPr>
  </w:style>
  <w:style w:type="paragraph" w:customStyle="1" w:styleId="WhatsThis">
    <w:name w:val="WhatsThis"/>
    <w:basedOn w:val="Overskrift3"/>
    <w:next w:val="C1HPopupTopicText"/>
    <w:pPr>
      <w:outlineLvl w:val="9"/>
    </w:pPr>
  </w:style>
  <w:style w:type="character" w:customStyle="1" w:styleId="C1HKeywordLink">
    <w:name w:val="C1H Keyword Link"/>
    <w:rPr>
      <w:color w:val="808000"/>
      <w:u w:val="single"/>
    </w:rPr>
  </w:style>
  <w:style w:type="character" w:customStyle="1" w:styleId="C1HGroupLink">
    <w:name w:val="C1H Group Link"/>
    <w:rPr>
      <w:i/>
      <w:color w:val="808000"/>
      <w:u w:val="single"/>
    </w:rPr>
  </w:style>
  <w:style w:type="character" w:customStyle="1" w:styleId="C1HLinkTag">
    <w:name w:val="C1H Link Tag"/>
    <w:rPr>
      <w:color w:val="3366FF"/>
    </w:rPr>
  </w:style>
  <w:style w:type="character" w:customStyle="1" w:styleId="C1HLinkTagInvisible">
    <w:name w:val="C1H Link Tag Invisible"/>
    <w:rPr>
      <w:vanish/>
      <w:color w:val="3366FF"/>
    </w:rPr>
  </w:style>
  <w:style w:type="character" w:customStyle="1" w:styleId="C1HContextID">
    <w:name w:val="C1H Context ID"/>
    <w:rPr>
      <w:vanish/>
      <w:color w:val="FF00FF"/>
    </w:rPr>
  </w:style>
  <w:style w:type="character" w:customStyle="1" w:styleId="C1HConditional">
    <w:name w:val="C1H Conditional"/>
    <w:rPr>
      <w:bdr w:val="none" w:sz="0" w:space="0" w:color="auto"/>
      <w:shd w:val="clear" w:color="auto" w:fill="D9D9D9"/>
    </w:rPr>
  </w:style>
  <w:style w:type="paragraph" w:styleId="Bobleteks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Merknadsreferanse">
    <w:name w:val="annotation reference"/>
    <w:semiHidden/>
    <w:rPr>
      <w:sz w:val="16"/>
      <w:szCs w:val="16"/>
    </w:rPr>
  </w:style>
  <w:style w:type="paragraph" w:styleId="Merknadstekst">
    <w:name w:val="annotation text"/>
    <w:basedOn w:val="Normal"/>
    <w:semiHidden/>
  </w:style>
  <w:style w:type="paragraph" w:styleId="Kommentaremne">
    <w:name w:val="annotation subject"/>
    <w:basedOn w:val="Merknadstekst"/>
    <w:next w:val="Merknadstekst"/>
    <w:semiHidden/>
    <w:rPr>
      <w:b/>
      <w:bCs/>
    </w:rPr>
  </w:style>
  <w:style w:type="character" w:customStyle="1" w:styleId="C1HOnline">
    <w:name w:val="C1H Online"/>
    <w:rPr>
      <w:bdr w:val="none" w:sz="0" w:space="0" w:color="auto"/>
      <w:shd w:val="clear" w:color="auto" w:fill="99CCFF"/>
    </w:rPr>
  </w:style>
  <w:style w:type="character" w:customStyle="1" w:styleId="C1HManual">
    <w:name w:val="C1H Manual"/>
    <w:rPr>
      <w:bdr w:val="none" w:sz="0" w:space="0" w:color="auto"/>
      <w:shd w:val="clear" w:color="auto" w:fill="CCFFCC"/>
    </w:rPr>
  </w:style>
  <w:style w:type="paragraph" w:customStyle="1" w:styleId="C1HPopupTopicText">
    <w:name w:val="C1H Popup Topic Text"/>
    <w:basedOn w:val="Brdtekst"/>
  </w:style>
  <w:style w:type="character" w:customStyle="1" w:styleId="C1HContentsTitle">
    <w:name w:val="C1H Contents Title"/>
    <w:rPr>
      <w:color w:val="993300"/>
    </w:rPr>
  </w:style>
  <w:style w:type="character" w:customStyle="1" w:styleId="C1HTopicProperties">
    <w:name w:val="C1H Topic Properties"/>
    <w:rPr>
      <w:vanish/>
      <w:color w:val="800080"/>
    </w:rPr>
  </w:style>
  <w:style w:type="paragraph" w:customStyle="1" w:styleId="GlossaryHeading">
    <w:name w:val="Glossary Heading"/>
    <w:basedOn w:val="HeadingBase"/>
    <w:next w:val="C1HPopupTopicText"/>
    <w:pPr>
      <w:keepNext/>
      <w:spacing w:before="340"/>
      <w:outlineLvl w:val="4"/>
    </w:pPr>
    <w:rPr>
      <w:sz w:val="28"/>
    </w:rPr>
  </w:style>
  <w:style w:type="paragraph" w:styleId="Brdtekst-frsteinnrykk">
    <w:name w:val="Body Text First Indent"/>
    <w:basedOn w:val="Brdtekst"/>
    <w:pPr>
      <w:spacing w:before="0" w:after="120"/>
      <w:ind w:firstLine="210"/>
    </w:pPr>
  </w:style>
  <w:style w:type="paragraph" w:styleId="Brdtekstinnrykk">
    <w:name w:val="Body Text Indent"/>
    <w:basedOn w:val="Normal"/>
    <w:pPr>
      <w:spacing w:after="120"/>
      <w:ind w:left="283"/>
    </w:pPr>
  </w:style>
  <w:style w:type="character" w:customStyle="1" w:styleId="C1HInlineExpand">
    <w:name w:val="C1H Inline Expand"/>
    <w:rPr>
      <w:color w:val="008080"/>
    </w:rPr>
  </w:style>
  <w:style w:type="character" w:customStyle="1" w:styleId="C1HInlinePopup">
    <w:name w:val="C1H Inline Popup"/>
    <w:rPr>
      <w:i/>
      <w:color w:val="008080"/>
      <w:u w:val="single"/>
    </w:rPr>
  </w:style>
  <w:style w:type="character" w:customStyle="1" w:styleId="C1HExpandText">
    <w:name w:val="C1H Expand Text"/>
    <w:rPr>
      <w:vanish/>
      <w:bdr w:val="none" w:sz="0" w:space="0" w:color="auto"/>
      <w:shd w:val="clear" w:color="auto" w:fill="CCFFFF"/>
    </w:rPr>
  </w:style>
  <w:style w:type="character" w:customStyle="1" w:styleId="C1HPopupText">
    <w:name w:val="C1H Popup Text"/>
    <w:basedOn w:val="C1HExpandText"/>
    <w:rPr>
      <w:vanish/>
      <w:bdr w:val="none" w:sz="0" w:space="0" w:color="auto"/>
      <w:shd w:val="clear" w:color="auto" w:fill="CCFFFF"/>
    </w:rPr>
  </w:style>
  <w:style w:type="character" w:customStyle="1" w:styleId="C1HInlineDropdown">
    <w:name w:val="C1H Inline Dropdown"/>
    <w:rPr>
      <w:color w:val="008080"/>
      <w:u w:val="single"/>
    </w:rPr>
  </w:style>
  <w:style w:type="character" w:customStyle="1" w:styleId="C1HDropdownText">
    <w:name w:val="C1H Dropdown Text"/>
    <w:basedOn w:val="C1HExpandText"/>
    <w:rPr>
      <w:vanish/>
      <w:bdr w:val="none" w:sz="0" w:space="0" w:color="auto"/>
      <w:shd w:val="clear" w:color="auto" w:fill="CCFFFF"/>
    </w:rPr>
  </w:style>
  <w:style w:type="paragraph" w:customStyle="1" w:styleId="GlossaryHeadingnoautolinks">
    <w:name w:val="Glossary Heading (no auto links)"/>
    <w:basedOn w:val="GlossaryHeading"/>
    <w:next w:val="C1HPopupTopicText"/>
    <w:rPr>
      <w:color w:val="993300"/>
    </w:rPr>
  </w:style>
  <w:style w:type="character" w:customStyle="1" w:styleId="C1HVariable">
    <w:name w:val="C1H Variable"/>
    <w:rsid w:val="00A756D4"/>
    <w:rPr>
      <w:i/>
      <w:color w:val="993300"/>
    </w:rPr>
  </w:style>
  <w:style w:type="paragraph" w:customStyle="1" w:styleId="C1SectionCollapsed">
    <w:name w:val="C1 Section Collapsed"/>
    <w:basedOn w:val="Overskrift4"/>
    <w:next w:val="Brdtekst"/>
    <w:rsid w:val="00190C61"/>
    <w:pPr>
      <w:outlineLvl w:val="9"/>
    </w:pPr>
  </w:style>
  <w:style w:type="paragraph" w:customStyle="1" w:styleId="C1SectionExpanded">
    <w:name w:val="C1 Section Expanded"/>
    <w:basedOn w:val="Overskrift4"/>
    <w:next w:val="Brdtekst"/>
    <w:rsid w:val="00190C61"/>
    <w:pPr>
      <w:outlineLvl w:val="9"/>
    </w:pPr>
  </w:style>
  <w:style w:type="paragraph" w:customStyle="1" w:styleId="C1SectionEnd">
    <w:name w:val="C1 Section End"/>
    <w:basedOn w:val="Brdtekst"/>
    <w:next w:val="Brdtekst"/>
    <w:rsid w:val="007424E1"/>
  </w:style>
  <w:style w:type="paragraph" w:styleId="Blokktekst">
    <w:name w:val="Block Text"/>
    <w:basedOn w:val="Normal"/>
    <w:rsid w:val="00131F01"/>
    <w:pPr>
      <w:spacing w:after="120"/>
      <w:ind w:left="1440" w:right="1440"/>
    </w:pPr>
  </w:style>
  <w:style w:type="paragraph" w:styleId="Brdtekst2">
    <w:name w:val="Body Text 2"/>
    <w:basedOn w:val="Normal"/>
    <w:rsid w:val="00131F01"/>
    <w:pPr>
      <w:spacing w:after="120" w:line="480" w:lineRule="auto"/>
    </w:pPr>
  </w:style>
  <w:style w:type="paragraph" w:styleId="Brdtekst3">
    <w:name w:val="Body Text 3"/>
    <w:basedOn w:val="Normal"/>
    <w:rsid w:val="00131F01"/>
    <w:pPr>
      <w:spacing w:after="120"/>
    </w:pPr>
    <w:rPr>
      <w:sz w:val="16"/>
      <w:szCs w:val="16"/>
    </w:rPr>
  </w:style>
  <w:style w:type="paragraph" w:styleId="Brdtekst-frsteinnrykk2">
    <w:name w:val="Body Text First Indent 2"/>
    <w:basedOn w:val="Brdtekstinnrykk"/>
    <w:rsid w:val="00131F01"/>
    <w:pPr>
      <w:ind w:firstLine="210"/>
    </w:pPr>
  </w:style>
  <w:style w:type="paragraph" w:styleId="Brdtekstinnrykk2">
    <w:name w:val="Body Text Indent 2"/>
    <w:basedOn w:val="Normal"/>
    <w:rsid w:val="00131F01"/>
    <w:pPr>
      <w:spacing w:after="120" w:line="480" w:lineRule="auto"/>
      <w:ind w:left="283"/>
    </w:pPr>
  </w:style>
  <w:style w:type="paragraph" w:styleId="Brdtekstinnrykk3">
    <w:name w:val="Body Text Indent 3"/>
    <w:basedOn w:val="Normal"/>
    <w:rsid w:val="00131F01"/>
    <w:pPr>
      <w:spacing w:after="120"/>
      <w:ind w:left="283"/>
    </w:pPr>
    <w:rPr>
      <w:sz w:val="16"/>
      <w:szCs w:val="16"/>
    </w:rPr>
  </w:style>
  <w:style w:type="paragraph" w:styleId="Hilsen">
    <w:name w:val="Closing"/>
    <w:basedOn w:val="Normal"/>
    <w:rsid w:val="00131F01"/>
    <w:pPr>
      <w:ind w:left="4252"/>
    </w:pPr>
  </w:style>
  <w:style w:type="paragraph" w:styleId="Dato">
    <w:name w:val="Date"/>
    <w:basedOn w:val="Normal"/>
    <w:next w:val="Normal"/>
    <w:rsid w:val="00131F01"/>
  </w:style>
  <w:style w:type="paragraph" w:styleId="Dokumentkart">
    <w:name w:val="Document Map"/>
    <w:basedOn w:val="Normal"/>
    <w:semiHidden/>
    <w:rsid w:val="00131F01"/>
    <w:pPr>
      <w:shd w:val="clear" w:color="auto" w:fill="000080"/>
    </w:pPr>
    <w:rPr>
      <w:rFonts w:ascii="Tahoma" w:hAnsi="Tahoma" w:cs="Tahoma"/>
    </w:rPr>
  </w:style>
  <w:style w:type="paragraph" w:styleId="E-postsignatur">
    <w:name w:val="E-mail Signature"/>
    <w:basedOn w:val="Normal"/>
    <w:rsid w:val="00131F01"/>
  </w:style>
  <w:style w:type="paragraph" w:styleId="Sluttnotetekst">
    <w:name w:val="endnote text"/>
    <w:basedOn w:val="Normal"/>
    <w:semiHidden/>
    <w:rsid w:val="00131F01"/>
  </w:style>
  <w:style w:type="paragraph" w:styleId="Konvoluttadresse">
    <w:name w:val="envelope address"/>
    <w:basedOn w:val="Normal"/>
    <w:rsid w:val="00131F01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Avsenderadresse">
    <w:name w:val="envelope return"/>
    <w:basedOn w:val="Normal"/>
    <w:rsid w:val="00131F01"/>
    <w:rPr>
      <w:rFonts w:ascii="Arial" w:hAnsi="Arial" w:cs="Arial"/>
    </w:rPr>
  </w:style>
  <w:style w:type="paragraph" w:styleId="Fotnotetekst">
    <w:name w:val="footnote text"/>
    <w:basedOn w:val="Normal"/>
    <w:semiHidden/>
    <w:rsid w:val="00131F01"/>
  </w:style>
  <w:style w:type="paragraph" w:styleId="HTML-adresse">
    <w:name w:val="HTML Address"/>
    <w:basedOn w:val="Normal"/>
    <w:rsid w:val="00131F01"/>
    <w:rPr>
      <w:i/>
      <w:iCs/>
    </w:rPr>
  </w:style>
  <w:style w:type="paragraph" w:styleId="HTML-forhndsformatert">
    <w:name w:val="HTML Preformatted"/>
    <w:basedOn w:val="Normal"/>
    <w:rsid w:val="00131F01"/>
    <w:rPr>
      <w:rFonts w:ascii="Courier New" w:hAnsi="Courier New" w:cs="Courier New"/>
    </w:rPr>
  </w:style>
  <w:style w:type="paragraph" w:styleId="Indeks4">
    <w:name w:val="index 4"/>
    <w:basedOn w:val="Normal"/>
    <w:next w:val="Normal"/>
    <w:autoRedefine/>
    <w:semiHidden/>
    <w:rsid w:val="00131F01"/>
    <w:pPr>
      <w:ind w:left="800" w:hanging="200"/>
    </w:pPr>
  </w:style>
  <w:style w:type="paragraph" w:styleId="Indeks5">
    <w:name w:val="index 5"/>
    <w:basedOn w:val="Normal"/>
    <w:next w:val="Normal"/>
    <w:autoRedefine/>
    <w:semiHidden/>
    <w:rsid w:val="00131F01"/>
    <w:pPr>
      <w:ind w:left="1000" w:hanging="200"/>
    </w:pPr>
  </w:style>
  <w:style w:type="paragraph" w:styleId="Indeks6">
    <w:name w:val="index 6"/>
    <w:basedOn w:val="Normal"/>
    <w:next w:val="Normal"/>
    <w:autoRedefine/>
    <w:semiHidden/>
    <w:rsid w:val="00131F01"/>
    <w:pPr>
      <w:ind w:left="1200" w:hanging="200"/>
    </w:pPr>
  </w:style>
  <w:style w:type="paragraph" w:styleId="Indeks7">
    <w:name w:val="index 7"/>
    <w:basedOn w:val="Normal"/>
    <w:next w:val="Normal"/>
    <w:autoRedefine/>
    <w:semiHidden/>
    <w:rsid w:val="00131F01"/>
    <w:pPr>
      <w:ind w:left="1400" w:hanging="200"/>
    </w:pPr>
  </w:style>
  <w:style w:type="paragraph" w:styleId="Indeks8">
    <w:name w:val="index 8"/>
    <w:basedOn w:val="Normal"/>
    <w:next w:val="Normal"/>
    <w:autoRedefine/>
    <w:semiHidden/>
    <w:rsid w:val="00131F01"/>
    <w:pPr>
      <w:ind w:left="1600" w:hanging="200"/>
    </w:pPr>
  </w:style>
  <w:style w:type="paragraph" w:styleId="Indeks9">
    <w:name w:val="index 9"/>
    <w:basedOn w:val="Normal"/>
    <w:next w:val="Normal"/>
    <w:autoRedefine/>
    <w:semiHidden/>
    <w:rsid w:val="00131F01"/>
    <w:pPr>
      <w:ind w:left="1800" w:hanging="200"/>
    </w:pPr>
  </w:style>
  <w:style w:type="paragraph" w:styleId="Liste3">
    <w:name w:val="List 3"/>
    <w:basedOn w:val="Normal"/>
    <w:rsid w:val="00131F01"/>
    <w:pPr>
      <w:ind w:left="849" w:hanging="283"/>
    </w:pPr>
  </w:style>
  <w:style w:type="paragraph" w:styleId="Liste4">
    <w:name w:val="List 4"/>
    <w:basedOn w:val="Normal"/>
    <w:rsid w:val="00131F01"/>
    <w:pPr>
      <w:ind w:left="1132" w:hanging="283"/>
    </w:pPr>
  </w:style>
  <w:style w:type="paragraph" w:styleId="Liste5">
    <w:name w:val="List 5"/>
    <w:basedOn w:val="Normal"/>
    <w:rsid w:val="00131F01"/>
    <w:pPr>
      <w:ind w:left="1415" w:hanging="283"/>
    </w:pPr>
  </w:style>
  <w:style w:type="paragraph" w:styleId="Punktmerketliste">
    <w:name w:val="List Bullet"/>
    <w:basedOn w:val="Normal"/>
    <w:rsid w:val="00131F01"/>
    <w:pPr>
      <w:numPr>
        <w:numId w:val="1"/>
      </w:numPr>
    </w:pPr>
  </w:style>
  <w:style w:type="paragraph" w:styleId="Punktmerketliste2">
    <w:name w:val="List Bullet 2"/>
    <w:basedOn w:val="Normal"/>
    <w:rsid w:val="00131F01"/>
    <w:pPr>
      <w:numPr>
        <w:numId w:val="3"/>
      </w:numPr>
    </w:pPr>
  </w:style>
  <w:style w:type="paragraph" w:styleId="Punktmerketliste3">
    <w:name w:val="List Bullet 3"/>
    <w:basedOn w:val="Normal"/>
    <w:rsid w:val="00131F01"/>
    <w:pPr>
      <w:numPr>
        <w:numId w:val="36"/>
      </w:numPr>
    </w:pPr>
  </w:style>
  <w:style w:type="paragraph" w:styleId="Punktmerketliste4">
    <w:name w:val="List Bullet 4"/>
    <w:basedOn w:val="Normal"/>
    <w:rsid w:val="00131F01"/>
    <w:pPr>
      <w:numPr>
        <w:numId w:val="37"/>
      </w:numPr>
    </w:pPr>
  </w:style>
  <w:style w:type="paragraph" w:styleId="Punktmerketliste5">
    <w:name w:val="List Bullet 5"/>
    <w:basedOn w:val="Normal"/>
    <w:rsid w:val="00131F01"/>
    <w:pPr>
      <w:numPr>
        <w:numId w:val="38"/>
      </w:numPr>
    </w:pPr>
  </w:style>
  <w:style w:type="paragraph" w:styleId="Liste-forts">
    <w:name w:val="List Continue"/>
    <w:basedOn w:val="Normal"/>
    <w:rsid w:val="00131F01"/>
    <w:pPr>
      <w:spacing w:after="120"/>
      <w:ind w:left="283"/>
    </w:pPr>
  </w:style>
  <w:style w:type="paragraph" w:styleId="Liste-forts2">
    <w:name w:val="List Continue 2"/>
    <w:basedOn w:val="Normal"/>
    <w:rsid w:val="00131F01"/>
    <w:pPr>
      <w:spacing w:after="120"/>
      <w:ind w:left="566"/>
    </w:pPr>
  </w:style>
  <w:style w:type="paragraph" w:styleId="Liste-forts3">
    <w:name w:val="List Continue 3"/>
    <w:basedOn w:val="Normal"/>
    <w:rsid w:val="00131F01"/>
    <w:pPr>
      <w:spacing w:after="120"/>
      <w:ind w:left="849"/>
    </w:pPr>
  </w:style>
  <w:style w:type="paragraph" w:styleId="Liste-forts4">
    <w:name w:val="List Continue 4"/>
    <w:basedOn w:val="Normal"/>
    <w:rsid w:val="00131F01"/>
    <w:pPr>
      <w:spacing w:after="120"/>
      <w:ind w:left="1132"/>
    </w:pPr>
  </w:style>
  <w:style w:type="paragraph" w:styleId="Liste-forts5">
    <w:name w:val="List Continue 5"/>
    <w:basedOn w:val="Normal"/>
    <w:rsid w:val="00131F01"/>
    <w:pPr>
      <w:spacing w:after="120"/>
      <w:ind w:left="1415"/>
    </w:pPr>
  </w:style>
  <w:style w:type="paragraph" w:styleId="Nummerertliste">
    <w:name w:val="List Number"/>
    <w:basedOn w:val="Normal"/>
    <w:rsid w:val="00131F01"/>
    <w:pPr>
      <w:numPr>
        <w:numId w:val="7"/>
      </w:numPr>
    </w:pPr>
  </w:style>
  <w:style w:type="paragraph" w:styleId="Nummerertliste2">
    <w:name w:val="List Number 2"/>
    <w:basedOn w:val="Normal"/>
    <w:rsid w:val="00131F01"/>
    <w:pPr>
      <w:numPr>
        <w:numId w:val="9"/>
      </w:numPr>
    </w:pPr>
  </w:style>
  <w:style w:type="paragraph" w:styleId="Nummerertliste3">
    <w:name w:val="List Number 3"/>
    <w:basedOn w:val="Normal"/>
    <w:rsid w:val="00131F01"/>
    <w:pPr>
      <w:numPr>
        <w:numId w:val="39"/>
      </w:numPr>
    </w:pPr>
  </w:style>
  <w:style w:type="paragraph" w:styleId="Nummerertliste4">
    <w:name w:val="List Number 4"/>
    <w:basedOn w:val="Normal"/>
    <w:rsid w:val="00131F01"/>
    <w:pPr>
      <w:numPr>
        <w:numId w:val="40"/>
      </w:numPr>
    </w:pPr>
  </w:style>
  <w:style w:type="paragraph" w:styleId="Nummerertliste5">
    <w:name w:val="List Number 5"/>
    <w:basedOn w:val="Normal"/>
    <w:rsid w:val="00131F01"/>
    <w:pPr>
      <w:numPr>
        <w:numId w:val="41"/>
      </w:numPr>
    </w:pPr>
  </w:style>
  <w:style w:type="paragraph" w:styleId="Makrotekst">
    <w:name w:val="macro"/>
    <w:semiHidden/>
    <w:rsid w:val="00131F0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ldingshode">
    <w:name w:val="Message Header"/>
    <w:basedOn w:val="Normal"/>
    <w:rsid w:val="00131F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131F01"/>
    <w:rPr>
      <w:rFonts w:cs="Times New Roman"/>
      <w:sz w:val="24"/>
      <w:szCs w:val="24"/>
    </w:rPr>
  </w:style>
  <w:style w:type="paragraph" w:styleId="Notatoverskrift">
    <w:name w:val="Note Heading"/>
    <w:basedOn w:val="Normal"/>
    <w:next w:val="Normal"/>
    <w:rsid w:val="00131F01"/>
  </w:style>
  <w:style w:type="paragraph" w:styleId="Rentekst">
    <w:name w:val="Plain Text"/>
    <w:basedOn w:val="Normal"/>
    <w:rsid w:val="00131F01"/>
    <w:rPr>
      <w:rFonts w:ascii="Courier New" w:hAnsi="Courier New" w:cs="Courier New"/>
    </w:rPr>
  </w:style>
  <w:style w:type="paragraph" w:styleId="Innledendehilsen">
    <w:name w:val="Salutation"/>
    <w:basedOn w:val="Normal"/>
    <w:next w:val="Normal"/>
    <w:rsid w:val="00131F01"/>
  </w:style>
  <w:style w:type="paragraph" w:styleId="Underskrift">
    <w:name w:val="Signature"/>
    <w:basedOn w:val="Normal"/>
    <w:rsid w:val="00131F01"/>
    <w:pPr>
      <w:ind w:left="4252"/>
    </w:pPr>
  </w:style>
  <w:style w:type="paragraph" w:styleId="Undertittel">
    <w:name w:val="Subtitle"/>
    <w:basedOn w:val="Normal"/>
    <w:qFormat/>
    <w:rsid w:val="00131F0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Kildeliste">
    <w:name w:val="table of authorities"/>
    <w:basedOn w:val="Normal"/>
    <w:next w:val="Normal"/>
    <w:semiHidden/>
    <w:rsid w:val="00131F01"/>
    <w:pPr>
      <w:ind w:left="200" w:hanging="200"/>
    </w:pPr>
  </w:style>
  <w:style w:type="paragraph" w:styleId="Figurliste">
    <w:name w:val="table of figures"/>
    <w:basedOn w:val="Normal"/>
    <w:next w:val="Normal"/>
    <w:semiHidden/>
    <w:rsid w:val="00131F01"/>
  </w:style>
  <w:style w:type="paragraph" w:styleId="Kildelisteoverskrift">
    <w:name w:val="toa heading"/>
    <w:basedOn w:val="Normal"/>
    <w:next w:val="Normal"/>
    <w:semiHidden/>
    <w:rsid w:val="00131F0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INNH4">
    <w:name w:val="toc 4"/>
    <w:basedOn w:val="Normal"/>
    <w:next w:val="Normal"/>
    <w:autoRedefine/>
    <w:semiHidden/>
    <w:rsid w:val="00131F01"/>
    <w:pPr>
      <w:ind w:left="600"/>
    </w:pPr>
  </w:style>
  <w:style w:type="paragraph" w:styleId="INNH5">
    <w:name w:val="toc 5"/>
    <w:basedOn w:val="Normal"/>
    <w:next w:val="Normal"/>
    <w:autoRedefine/>
    <w:semiHidden/>
    <w:rsid w:val="00131F01"/>
    <w:pPr>
      <w:ind w:left="800"/>
    </w:pPr>
  </w:style>
  <w:style w:type="paragraph" w:styleId="INNH6">
    <w:name w:val="toc 6"/>
    <w:basedOn w:val="Normal"/>
    <w:next w:val="Normal"/>
    <w:autoRedefine/>
    <w:semiHidden/>
    <w:rsid w:val="00131F01"/>
    <w:pPr>
      <w:ind w:left="1000"/>
    </w:pPr>
  </w:style>
  <w:style w:type="paragraph" w:styleId="INNH7">
    <w:name w:val="toc 7"/>
    <w:basedOn w:val="Normal"/>
    <w:next w:val="Normal"/>
    <w:autoRedefine/>
    <w:semiHidden/>
    <w:rsid w:val="00131F01"/>
    <w:pPr>
      <w:ind w:left="1200"/>
    </w:pPr>
  </w:style>
  <w:style w:type="paragraph" w:styleId="INNH8">
    <w:name w:val="toc 8"/>
    <w:basedOn w:val="Normal"/>
    <w:next w:val="Normal"/>
    <w:autoRedefine/>
    <w:semiHidden/>
    <w:rsid w:val="00131F01"/>
    <w:pPr>
      <w:ind w:left="1400"/>
    </w:pPr>
  </w:style>
  <w:style w:type="paragraph" w:styleId="INNH9">
    <w:name w:val="toc 9"/>
    <w:basedOn w:val="Normal"/>
    <w:next w:val="Normal"/>
    <w:autoRedefine/>
    <w:semiHidden/>
    <w:rsid w:val="00131F01"/>
    <w:pPr>
      <w:ind w:left="1600"/>
    </w:pPr>
  </w:style>
  <w:style w:type="table" w:styleId="Tabellrutenett">
    <w:name w:val="Table Grid"/>
    <w:basedOn w:val="Vanligtabell"/>
    <w:rsid w:val="006E4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n\AppData\Local\Packages\Microsoft.Office.Desktop_8wekyb3d8bbwe\LocalCache\Roaming\Microsoft\Templates\C1H_NOMARGIN_A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C1H_NOMARGIN_A4.DOT</Template>
  <TotalTime>213</TotalTime>
  <Pages>24</Pages>
  <Words>1560</Words>
  <Characters>8272</Characters>
  <Application>Microsoft Office Word</Application>
  <DocSecurity>0</DocSecurity>
  <Lines>68</Lines>
  <Paragraphs>19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Funksjonsbeskrivelser</vt:lpstr>
      <vt:lpstr>Doc-To-Help Standard Template</vt:lpstr>
    </vt:vector>
  </TitlesOfParts>
  <Company/>
  <LinksUpToDate>false</LinksUpToDate>
  <CharactersWithSpaces>9813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Funksjonsbeskrivelser</dc:title>
  <dc:subject/>
  <dc:creator>Tom Nøkleby</dc:creator>
  <cp:keywords/>
  <dc:description>Version 2014.2.0.943</dc:description>
  <cp:lastModifiedBy>Tom Nøkleby</cp:lastModifiedBy>
  <cp:revision>277</cp:revision>
  <cp:lastPrinted>2001-08-28T00:41:00Z</cp:lastPrinted>
  <dcterms:created xsi:type="dcterms:W3CDTF">2019-09-27T07:44:00Z</dcterms:created>
  <dcterms:modified xsi:type="dcterms:W3CDTF">2019-10-30T19:04:00Z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</Properties>
</file>